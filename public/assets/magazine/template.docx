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062E" w14:textId="77777777" w:rsidR="00726F09" w:rsidRPr="00726F09" w:rsidRDefault="00E16571" w:rsidP="00CE3343">
      <w:pPr>
        <w:pStyle w:val="BATitle"/>
        <w:spacing w:before="0" w:after="120" w:line="240" w:lineRule="auto"/>
        <w:rPr>
          <w:rFonts w:ascii="Times" w:hAnsi="Times"/>
          <w:sz w:val="24"/>
          <w:lang w:val="vi-VN"/>
        </w:rPr>
      </w:pPr>
      <w:bookmarkStart w:id="0" w:name="_Hlk95464763"/>
      <w:r>
        <w:rPr>
          <w:b/>
          <w:color w:val="365F91"/>
          <w:sz w:val="30"/>
          <w:szCs w:val="30"/>
        </w:rPr>
        <w:t>{title}</w:t>
      </w:r>
    </w:p>
    <w:p w14:paraId="23A5F817" w14:textId="03E795A5" w:rsidR="00726F09" w:rsidRPr="00567111" w:rsidRDefault="00E16571" w:rsidP="00CE3343">
      <w:pPr>
        <w:pStyle w:val="BATitle"/>
        <w:spacing w:before="0" w:after="0" w:line="240" w:lineRule="auto"/>
        <w:ind w:right="142"/>
        <w:jc w:val="right"/>
      </w:pPr>
      <w:r>
        <w:rPr>
          <w:rFonts w:ascii="Times" w:hAnsi="Times"/>
          <w:sz w:val="24"/>
        </w:rPr>
        <w:t>{</w:t>
      </w:r>
      <w:proofErr w:type="spellStart"/>
      <w:r>
        <w:rPr>
          <w:rFonts w:ascii="Times" w:hAnsi="Times"/>
          <w:sz w:val="24"/>
        </w:rPr>
        <w:t>authors</w:t>
      </w:r>
      <w:r w:rsidR="003107DA">
        <w:rPr>
          <w:rFonts w:ascii="Times" w:hAnsi="Times"/>
          <w:sz w:val="24"/>
        </w:rPr>
        <w:t>_vi</w:t>
      </w:r>
      <w:proofErr w:type="spellEnd"/>
      <w:r>
        <w:rPr>
          <w:rFonts w:ascii="Times" w:hAnsi="Times"/>
          <w:sz w:val="24"/>
        </w:rPr>
        <w:t>}</w:t>
      </w:r>
    </w:p>
    <w:p w14:paraId="312B5AFB" w14:textId="3D8DB487" w:rsidR="00726F09" w:rsidRPr="00E87F56" w:rsidRDefault="00E87F56" w:rsidP="00CE3343">
      <w:pPr>
        <w:spacing w:after="0" w:line="240" w:lineRule="auto"/>
        <w:ind w:right="107"/>
        <w:jc w:val="right"/>
        <w:rPr>
          <w:rFonts w:ascii="Times New Roman" w:hAnsi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/>
          <w:i/>
          <w:iCs/>
          <w:sz w:val="20"/>
          <w:szCs w:val="20"/>
          <w:lang w:val="en-US"/>
        </w:rPr>
        <w:t>{</w:t>
      </w:r>
      <w:proofErr w:type="spellStart"/>
      <w:r>
        <w:rPr>
          <w:rFonts w:ascii="Times New Roman" w:hAnsi="Times New Roman"/>
          <w:i/>
          <w:iCs/>
          <w:sz w:val="20"/>
          <w:szCs w:val="20"/>
          <w:lang w:val="en-US"/>
        </w:rPr>
        <w:t>address_vi</w:t>
      </w:r>
      <w:proofErr w:type="spellEnd"/>
      <w:r>
        <w:rPr>
          <w:rFonts w:ascii="Times New Roman" w:hAnsi="Times New Roman"/>
          <w:i/>
          <w:iCs/>
          <w:sz w:val="20"/>
          <w:szCs w:val="20"/>
          <w:lang w:val="en-US"/>
        </w:rPr>
        <w:t>}</w:t>
      </w:r>
    </w:p>
    <w:p w14:paraId="674E13BE" w14:textId="2630F830" w:rsidR="00726F09" w:rsidRPr="003107DA" w:rsidRDefault="00726F09" w:rsidP="00CE3343">
      <w:pPr>
        <w:spacing w:after="0" w:line="240" w:lineRule="auto"/>
        <w:ind w:right="142"/>
        <w:jc w:val="right"/>
        <w:rPr>
          <w:i/>
          <w:iCs/>
          <w:lang w:val="vi-VN"/>
        </w:rPr>
      </w:pPr>
      <w:r w:rsidRPr="00955115">
        <w:rPr>
          <w:rFonts w:ascii="Times New Roman" w:hAnsi="Times New Roman"/>
          <w:sz w:val="20"/>
          <w:szCs w:val="20"/>
          <w:lang w:val="vi-VN"/>
        </w:rPr>
        <w:t xml:space="preserve">*Tác giả </w:t>
      </w:r>
      <w:r w:rsidRPr="00955115">
        <w:rPr>
          <w:rFonts w:ascii="Times New Roman" w:hAnsi="Times New Roman"/>
          <w:color w:val="000000"/>
          <w:sz w:val="20"/>
          <w:szCs w:val="20"/>
          <w:lang w:val="vi-VN"/>
        </w:rPr>
        <w:t>liên hệ</w:t>
      </w:r>
      <w:r w:rsidRPr="006A1A45">
        <w:rPr>
          <w:rFonts w:ascii="Times New Roman" w:hAnsi="Times New Roman"/>
          <w:i/>
          <w:iCs/>
          <w:color w:val="000000"/>
          <w:sz w:val="20"/>
          <w:szCs w:val="20"/>
          <w:lang w:val="vi-VN"/>
        </w:rPr>
        <w:t xml:space="preserve">: </w:t>
      </w:r>
      <w:r w:rsidRPr="006A1A45">
        <w:rPr>
          <w:i/>
          <w:iCs/>
          <w:sz w:val="18"/>
          <w:szCs w:val="18"/>
          <w:lang w:val="vi-VN"/>
        </w:rPr>
        <w:t xml:space="preserve"> </w:t>
      </w:r>
      <w:r w:rsidR="00E16571" w:rsidRPr="003107DA">
        <w:rPr>
          <w:rFonts w:ascii="Times New Roman" w:hAnsi="Times New Roman"/>
          <w:i/>
          <w:iCs/>
          <w:sz w:val="20"/>
          <w:szCs w:val="20"/>
          <w:lang w:val="vi-VN"/>
        </w:rPr>
        <w:t>{contact}</w:t>
      </w:r>
    </w:p>
    <w:tbl>
      <w:tblPr>
        <w:tblW w:w="99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89"/>
        <w:gridCol w:w="1111"/>
        <w:gridCol w:w="7123"/>
      </w:tblGrid>
      <w:tr w:rsidR="008E39E9" w:rsidRPr="006A1A45" w14:paraId="42F649CD" w14:textId="77777777" w:rsidTr="00955115">
        <w:trPr>
          <w:trHeight w:val="353"/>
          <w:jc w:val="center"/>
        </w:trPr>
        <w:tc>
          <w:tcPr>
            <w:tcW w:w="27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bookmarkEnd w:id="0"/>
          <w:p w14:paraId="39584195" w14:textId="77777777" w:rsidR="008E39E9" w:rsidRPr="00F0534D" w:rsidRDefault="008E39E9" w:rsidP="00E66504">
            <w:pPr>
              <w:spacing w:before="60" w:after="60"/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</w:pPr>
            <w:r w:rsidRPr="00F0534D"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  <w:t>THÔNG TIN BÀI BÁO</w:t>
            </w:r>
          </w:p>
        </w:tc>
        <w:tc>
          <w:tcPr>
            <w:tcW w:w="7097" w:type="dxa"/>
            <w:vMerge w:val="restart"/>
            <w:tcBorders>
              <w:top w:val="single" w:sz="4" w:space="0" w:color="000000"/>
            </w:tcBorders>
          </w:tcPr>
          <w:p w14:paraId="09D8B7A4" w14:textId="77777777" w:rsidR="008E39E9" w:rsidRPr="00F0534D" w:rsidRDefault="008E39E9" w:rsidP="008E39E9">
            <w:pPr>
              <w:spacing w:before="60" w:after="60"/>
              <w:ind w:left="209"/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</w:pPr>
            <w:r w:rsidRPr="00F0534D"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  <w:t>TÓM TẮT</w:t>
            </w:r>
          </w:p>
          <w:p w14:paraId="5A09BF21" w14:textId="77777777" w:rsidR="00795E4A" w:rsidRPr="00E16571" w:rsidRDefault="00E16571" w:rsidP="00955115">
            <w:pPr>
              <w:ind w:left="275" w:right="107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{abstract}</w:t>
            </w:r>
          </w:p>
        </w:tc>
      </w:tr>
      <w:tr w:rsidR="008E39E9" w14:paraId="4ED9927C" w14:textId="77777777" w:rsidTr="00955115">
        <w:trPr>
          <w:jc w:val="center"/>
        </w:trPr>
        <w:tc>
          <w:tcPr>
            <w:tcW w:w="1683" w:type="dxa"/>
            <w:tcBorders>
              <w:top w:val="single" w:sz="4" w:space="0" w:color="000000"/>
            </w:tcBorders>
          </w:tcPr>
          <w:p w14:paraId="7D7A1E20" w14:textId="6CCE5159" w:rsidR="008E39E9" w:rsidRPr="00CA0619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Ngày nhận: 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50E2BDF7" w14:textId="0A1CD2AD" w:rsidR="008E39E9" w:rsidRPr="00795E4A" w:rsidRDefault="00CA0619" w:rsidP="00CC6BD1">
            <w:pPr>
              <w:spacing w:before="60" w:after="60"/>
              <w:ind w:hanging="99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CA0619">
              <w:rPr>
                <w:rFonts w:ascii="Times New Roman" w:hAnsi="Times New Roman"/>
                <w:sz w:val="20"/>
                <w:szCs w:val="20"/>
                <w:lang w:val="vi-VN"/>
              </w:rPr>
              <w:t>{</w:t>
            </w:r>
            <w:r w:rsidR="0051179C">
              <w:rPr>
                <w:rFonts w:ascii="Times New Roman" w:hAnsi="Times New Roman"/>
                <w:sz w:val="20"/>
                <w:szCs w:val="20"/>
                <w:lang w:val="en-US"/>
              </w:rPr>
              <w:t>date_</w:t>
            </w:r>
            <w:r w:rsidRPr="00CA0619">
              <w:rPr>
                <w:rFonts w:ascii="Times New Roman" w:hAnsi="Times New Roman"/>
                <w:sz w:val="20"/>
                <w:szCs w:val="20"/>
                <w:lang w:val="vi-VN"/>
              </w:rPr>
              <w:t>received_vi}</w:t>
            </w:r>
          </w:p>
        </w:tc>
        <w:tc>
          <w:tcPr>
            <w:tcW w:w="7097" w:type="dxa"/>
            <w:vMerge/>
          </w:tcPr>
          <w:p w14:paraId="259E8ED0" w14:textId="77777777" w:rsidR="008E39E9" w:rsidRPr="00795E4A" w:rsidRDefault="008E39E9" w:rsidP="0037468F">
            <w:pPr>
              <w:spacing w:after="60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411E81E1" w14:textId="77777777" w:rsidTr="00955115">
        <w:trPr>
          <w:jc w:val="center"/>
        </w:trPr>
        <w:tc>
          <w:tcPr>
            <w:tcW w:w="1683" w:type="dxa"/>
          </w:tcPr>
          <w:p w14:paraId="0BD57F7C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Ngày hoàn thiện: </w:t>
            </w:r>
          </w:p>
        </w:tc>
        <w:tc>
          <w:tcPr>
            <w:tcW w:w="1107" w:type="dxa"/>
          </w:tcPr>
          <w:p w14:paraId="188862C2" w14:textId="3348E40C" w:rsidR="008E39E9" w:rsidRPr="00795E4A" w:rsidRDefault="00CA0619" w:rsidP="00CC6BD1">
            <w:pPr>
              <w:spacing w:before="60" w:after="60"/>
              <w:ind w:hanging="99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CA0619">
              <w:rPr>
                <w:rFonts w:ascii="Times New Roman" w:hAnsi="Times New Roman"/>
                <w:sz w:val="20"/>
                <w:szCs w:val="20"/>
                <w:lang w:val="vi-VN"/>
              </w:rPr>
              <w:t>{date_revised_vi}</w:t>
            </w:r>
          </w:p>
        </w:tc>
        <w:tc>
          <w:tcPr>
            <w:tcW w:w="7097" w:type="dxa"/>
            <w:vMerge/>
          </w:tcPr>
          <w:p w14:paraId="4341747C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4CA49642" w14:textId="77777777" w:rsidTr="00955115">
        <w:trPr>
          <w:jc w:val="center"/>
        </w:trPr>
        <w:tc>
          <w:tcPr>
            <w:tcW w:w="1683" w:type="dxa"/>
          </w:tcPr>
          <w:p w14:paraId="4A695D7E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>Ngày chấp nhận:</w:t>
            </w:r>
          </w:p>
        </w:tc>
        <w:tc>
          <w:tcPr>
            <w:tcW w:w="1107" w:type="dxa"/>
          </w:tcPr>
          <w:p w14:paraId="473492EC" w14:textId="722C9D57" w:rsidR="008E39E9" w:rsidRPr="00795E4A" w:rsidRDefault="00CA0619" w:rsidP="00CC6BD1">
            <w:pPr>
              <w:spacing w:before="60" w:after="60"/>
              <w:ind w:hanging="99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CA0619">
              <w:rPr>
                <w:rFonts w:ascii="Times New Roman" w:hAnsi="Times New Roman"/>
                <w:sz w:val="20"/>
                <w:szCs w:val="20"/>
                <w:lang w:val="vi-VN"/>
              </w:rPr>
              <w:t>{date_accepted_vi}</w:t>
            </w:r>
          </w:p>
        </w:tc>
        <w:tc>
          <w:tcPr>
            <w:tcW w:w="7097" w:type="dxa"/>
            <w:vMerge/>
          </w:tcPr>
          <w:p w14:paraId="46F55401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21BFE928" w14:textId="77777777" w:rsidTr="00955115">
        <w:trPr>
          <w:trHeight w:val="582"/>
          <w:jc w:val="center"/>
        </w:trPr>
        <w:tc>
          <w:tcPr>
            <w:tcW w:w="1683" w:type="dxa"/>
          </w:tcPr>
          <w:p w14:paraId="61255165" w14:textId="77777777" w:rsidR="008E39E9" w:rsidRPr="00795E4A" w:rsidRDefault="008E39E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795E4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Ngày đăng: </w:t>
            </w:r>
          </w:p>
        </w:tc>
        <w:tc>
          <w:tcPr>
            <w:tcW w:w="1107" w:type="dxa"/>
          </w:tcPr>
          <w:p w14:paraId="6FB06D59" w14:textId="24A084AB" w:rsidR="008E39E9" w:rsidRPr="00795E4A" w:rsidRDefault="00CA0619" w:rsidP="00CC6BD1">
            <w:pPr>
              <w:spacing w:before="60" w:after="60"/>
              <w:ind w:hanging="99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CA0619">
              <w:rPr>
                <w:rFonts w:ascii="Times New Roman" w:hAnsi="Times New Roman"/>
                <w:sz w:val="20"/>
                <w:szCs w:val="20"/>
                <w:lang w:val="vi-VN"/>
              </w:rPr>
              <w:t>{date_published_vi}</w:t>
            </w:r>
          </w:p>
        </w:tc>
        <w:tc>
          <w:tcPr>
            <w:tcW w:w="7097" w:type="dxa"/>
            <w:vMerge/>
          </w:tcPr>
          <w:p w14:paraId="5E5FF17B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14:paraId="03492C59" w14:textId="77777777" w:rsidTr="00955115">
        <w:trPr>
          <w:trHeight w:val="283"/>
          <w:jc w:val="center"/>
        </w:trPr>
        <w:tc>
          <w:tcPr>
            <w:tcW w:w="2790" w:type="dxa"/>
            <w:gridSpan w:val="2"/>
            <w:tcBorders>
              <w:bottom w:val="single" w:sz="4" w:space="0" w:color="000000"/>
            </w:tcBorders>
          </w:tcPr>
          <w:p w14:paraId="5A606578" w14:textId="77777777" w:rsidR="008E39E9" w:rsidRPr="00F0534D" w:rsidRDefault="008E39E9" w:rsidP="00E66504">
            <w:pPr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</w:pPr>
            <w:r w:rsidRPr="00F0534D">
              <w:rPr>
                <w:rFonts w:ascii="Times New Roman" w:hAnsi="Times New Roman"/>
                <w:b/>
                <w:bCs/>
                <w:sz w:val="20"/>
                <w:szCs w:val="20"/>
                <w:lang w:val="vi-VN"/>
              </w:rPr>
              <w:t>TỪ KHÓA</w:t>
            </w:r>
          </w:p>
        </w:tc>
        <w:tc>
          <w:tcPr>
            <w:tcW w:w="7097" w:type="dxa"/>
            <w:vMerge/>
          </w:tcPr>
          <w:p w14:paraId="3F218070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  <w:tr w:rsidR="008E39E9" w:rsidRPr="00B602DD" w14:paraId="02E681CE" w14:textId="77777777" w:rsidTr="00955115">
        <w:trPr>
          <w:trHeight w:val="468"/>
          <w:jc w:val="center"/>
        </w:trPr>
        <w:tc>
          <w:tcPr>
            <w:tcW w:w="27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36F5C6" w14:textId="77777777" w:rsidR="008E39E9" w:rsidRPr="00E16571" w:rsidRDefault="00E16571" w:rsidP="00556698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{keywords}</w:t>
            </w:r>
          </w:p>
        </w:tc>
        <w:tc>
          <w:tcPr>
            <w:tcW w:w="7097" w:type="dxa"/>
            <w:vMerge/>
            <w:tcBorders>
              <w:bottom w:val="single" w:sz="4" w:space="0" w:color="auto"/>
            </w:tcBorders>
          </w:tcPr>
          <w:p w14:paraId="3C7F838D" w14:textId="77777777" w:rsidR="008E39E9" w:rsidRPr="00795E4A" w:rsidRDefault="008E39E9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  <w:szCs w:val="20"/>
                <w:lang w:val="vi-VN"/>
              </w:rPr>
            </w:pPr>
          </w:p>
        </w:tc>
      </w:tr>
    </w:tbl>
    <w:p w14:paraId="600E7D8C" w14:textId="77777777" w:rsidR="00726F09" w:rsidRPr="00726F09" w:rsidRDefault="00134B67" w:rsidP="00726F09">
      <w:pPr>
        <w:pStyle w:val="BATitle"/>
        <w:spacing w:before="120" w:after="120" w:line="240" w:lineRule="auto"/>
        <w:rPr>
          <w:b/>
          <w:color w:val="365F91"/>
          <w:sz w:val="30"/>
          <w:szCs w:val="30"/>
          <w:lang w:val="vi-VN"/>
        </w:rPr>
      </w:pPr>
      <w:r>
        <w:rPr>
          <w:b/>
          <w:color w:val="365F91"/>
          <w:sz w:val="30"/>
          <w:szCs w:val="30"/>
          <w:lang w:val="en-IN"/>
        </w:rPr>
        <w:t>{</w:t>
      </w:r>
      <w:proofErr w:type="spellStart"/>
      <w:r w:rsidRPr="00134B67">
        <w:rPr>
          <w:b/>
          <w:color w:val="365F91"/>
          <w:sz w:val="30"/>
          <w:szCs w:val="30"/>
          <w:lang w:val="en-IN"/>
        </w:rPr>
        <w:t>title_en</w:t>
      </w:r>
      <w:proofErr w:type="spellEnd"/>
      <w:r>
        <w:rPr>
          <w:b/>
          <w:color w:val="365F91"/>
          <w:sz w:val="30"/>
          <w:szCs w:val="30"/>
          <w:lang w:val="en-IN"/>
        </w:rPr>
        <w:t>}</w:t>
      </w:r>
    </w:p>
    <w:p w14:paraId="26F3492B" w14:textId="4BD78229" w:rsidR="006A1A45" w:rsidRPr="00F32CCB" w:rsidRDefault="003107DA" w:rsidP="00CE3343">
      <w:pPr>
        <w:pStyle w:val="BATitle"/>
        <w:spacing w:before="0" w:after="0" w:line="240" w:lineRule="auto"/>
        <w:ind w:right="142"/>
        <w:jc w:val="right"/>
        <w:rPr>
          <w:sz w:val="20"/>
        </w:rPr>
      </w:pPr>
      <w:r>
        <w:rPr>
          <w:rFonts w:ascii="Times" w:hAnsi="Times"/>
          <w:sz w:val="24"/>
        </w:rPr>
        <w:t>{</w:t>
      </w:r>
      <w:proofErr w:type="spellStart"/>
      <w:r>
        <w:rPr>
          <w:rFonts w:ascii="Times" w:hAnsi="Times"/>
          <w:sz w:val="24"/>
        </w:rPr>
        <w:t>authors_en</w:t>
      </w:r>
      <w:proofErr w:type="spellEnd"/>
      <w:r>
        <w:rPr>
          <w:rFonts w:ascii="Times" w:hAnsi="Times"/>
          <w:sz w:val="24"/>
        </w:rPr>
        <w:t>}</w:t>
      </w:r>
    </w:p>
    <w:p w14:paraId="5E4AB0EA" w14:textId="151E8794" w:rsidR="00273051" w:rsidRPr="00955115" w:rsidRDefault="003122E2" w:rsidP="00955115">
      <w:pPr>
        <w:spacing w:after="0" w:line="240" w:lineRule="auto"/>
        <w:ind w:left="142" w:right="107"/>
        <w:jc w:val="right"/>
        <w:rPr>
          <w:rFonts w:ascii="Times New Roman" w:hAnsi="Times New Roman"/>
          <w:i/>
          <w:iCs/>
          <w:color w:val="000000"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>{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address_en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>}</w:t>
      </w:r>
    </w:p>
    <w:p w14:paraId="7271E6FC" w14:textId="77777777" w:rsidR="007F661F" w:rsidRPr="00F32CCB" w:rsidRDefault="007F661F" w:rsidP="00CE3343">
      <w:pPr>
        <w:spacing w:after="0" w:line="240" w:lineRule="auto"/>
        <w:ind w:right="143"/>
        <w:jc w:val="right"/>
        <w:rPr>
          <w:rFonts w:ascii="Times New Roman" w:hAnsi="Times New Roman"/>
          <w:i/>
          <w:color w:val="000000"/>
          <w:sz w:val="20"/>
          <w:szCs w:val="20"/>
          <w:lang w:val="vi-VN"/>
        </w:rPr>
      </w:pPr>
      <w:r w:rsidRPr="00273051">
        <w:rPr>
          <w:rFonts w:ascii="Times New Roman" w:hAnsi="Times New Roman"/>
          <w:sz w:val="20"/>
          <w:szCs w:val="20"/>
        </w:rPr>
        <w:t xml:space="preserve">*Corresponding Author: </w:t>
      </w:r>
      <w:r w:rsidR="00E16571">
        <w:rPr>
          <w:rFonts w:ascii="Times New Roman" w:hAnsi="Times New Roman"/>
          <w:i/>
          <w:sz w:val="20"/>
          <w:szCs w:val="20"/>
        </w:rPr>
        <w:t>{contact}</w:t>
      </w:r>
      <w:r w:rsidR="00F32CCB">
        <w:rPr>
          <w:rFonts w:ascii="Times New Roman" w:hAnsi="Times New Roman"/>
          <w:i/>
          <w:sz w:val="20"/>
          <w:szCs w:val="20"/>
        </w:rPr>
        <w:t xml:space="preserve"> </w:t>
      </w:r>
    </w:p>
    <w:tbl>
      <w:tblPr>
        <w:tblW w:w="99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480"/>
        <w:gridCol w:w="7167"/>
      </w:tblGrid>
      <w:tr w:rsidR="00273051" w14:paraId="2885CAB0" w14:textId="77777777" w:rsidTr="001326E1">
        <w:trPr>
          <w:trHeight w:val="72"/>
          <w:jc w:val="center"/>
        </w:trPr>
        <w:tc>
          <w:tcPr>
            <w:tcW w:w="27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B7338E" w14:textId="77777777" w:rsidR="00273051" w:rsidRPr="0077337D" w:rsidRDefault="00273051" w:rsidP="00E66504">
            <w:pPr>
              <w:spacing w:before="60" w:after="60"/>
              <w:rPr>
                <w:rFonts w:ascii="Times New Roman" w:hAnsi="Times New Roman"/>
                <w:b/>
              </w:rPr>
            </w:pPr>
            <w:r w:rsidRPr="0077337D">
              <w:rPr>
                <w:rFonts w:ascii="Times New Roman" w:hAnsi="Times New Roman"/>
                <w:b/>
                <w:sz w:val="20"/>
                <w:szCs w:val="20"/>
              </w:rPr>
              <w:t>ARTICLE INFO</w:t>
            </w:r>
          </w:p>
        </w:tc>
        <w:tc>
          <w:tcPr>
            <w:tcW w:w="7167" w:type="dxa"/>
            <w:tcBorders>
              <w:top w:val="single" w:sz="4" w:space="0" w:color="000000"/>
            </w:tcBorders>
          </w:tcPr>
          <w:p w14:paraId="0D41988B" w14:textId="77777777" w:rsidR="00273051" w:rsidRPr="0077337D" w:rsidRDefault="00273051" w:rsidP="00E66504">
            <w:pPr>
              <w:spacing w:before="60" w:after="60"/>
              <w:ind w:left="170"/>
              <w:rPr>
                <w:rFonts w:ascii="Times New Roman" w:hAnsi="Times New Roman"/>
                <w:b/>
              </w:rPr>
            </w:pPr>
            <w:r w:rsidRPr="0077337D">
              <w:rPr>
                <w:rFonts w:ascii="Times New Roman" w:hAnsi="Times New Roman"/>
                <w:b/>
                <w:sz w:val="20"/>
                <w:szCs w:val="20"/>
              </w:rPr>
              <w:t>ABSTRACT</w:t>
            </w:r>
          </w:p>
        </w:tc>
      </w:tr>
      <w:tr w:rsidR="00273051" w14:paraId="0D3B85C1" w14:textId="77777777" w:rsidTr="00955115">
        <w:trPr>
          <w:trHeight w:val="69"/>
          <w:jc w:val="center"/>
        </w:trPr>
        <w:tc>
          <w:tcPr>
            <w:tcW w:w="1276" w:type="dxa"/>
            <w:tcBorders>
              <w:top w:val="single" w:sz="4" w:space="0" w:color="000000"/>
            </w:tcBorders>
          </w:tcPr>
          <w:p w14:paraId="2FBD92A3" w14:textId="77777777" w:rsidR="00273051" w:rsidRPr="007D359A" w:rsidRDefault="00273051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D359A">
              <w:rPr>
                <w:rFonts w:ascii="Times New Roman" w:hAnsi="Times New Roman"/>
                <w:sz w:val="20"/>
                <w:szCs w:val="20"/>
              </w:rPr>
              <w:t xml:space="preserve">Received: </w:t>
            </w:r>
          </w:p>
        </w:tc>
        <w:tc>
          <w:tcPr>
            <w:tcW w:w="1480" w:type="dxa"/>
            <w:tcBorders>
              <w:top w:val="single" w:sz="4" w:space="0" w:color="000000"/>
            </w:tcBorders>
          </w:tcPr>
          <w:p w14:paraId="16AF42BF" w14:textId="3AB5DB63" w:rsidR="00273051" w:rsidRPr="007D359A" w:rsidRDefault="00CA0619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D359A">
              <w:rPr>
                <w:rFonts w:ascii="Times New Roman" w:hAnsi="Times New Roman"/>
                <w:sz w:val="20"/>
                <w:szCs w:val="20"/>
              </w:rPr>
              <w:t>{</w:t>
            </w:r>
            <w:proofErr w:type="spellStart"/>
            <w:r w:rsidRPr="007D359A">
              <w:rPr>
                <w:rFonts w:ascii="Times New Roman" w:hAnsi="Times New Roman"/>
                <w:sz w:val="20"/>
                <w:szCs w:val="20"/>
              </w:rPr>
              <w:t>date_received_en</w:t>
            </w:r>
            <w:proofErr w:type="spellEnd"/>
            <w:r w:rsidRPr="007D359A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  <w:tc>
          <w:tcPr>
            <w:tcW w:w="7167" w:type="dxa"/>
            <w:vMerge w:val="restart"/>
          </w:tcPr>
          <w:p w14:paraId="5CA05075" w14:textId="77777777" w:rsidR="00273051" w:rsidRPr="00343F1F" w:rsidRDefault="00134B67" w:rsidP="00955115">
            <w:pPr>
              <w:spacing w:after="60"/>
              <w:ind w:left="259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34B67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proofErr w:type="spellStart"/>
            <w:r w:rsidRPr="00134B67">
              <w:rPr>
                <w:rFonts w:ascii="Times New Roman" w:hAnsi="Times New Roman"/>
                <w:sz w:val="20"/>
                <w:szCs w:val="20"/>
                <w:lang w:val="en-US"/>
              </w:rPr>
              <w:t>abstract_en</w:t>
            </w:r>
            <w:proofErr w:type="spellEnd"/>
            <w:r w:rsidRPr="00134B67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</w:tr>
      <w:tr w:rsidR="00273051" w14:paraId="4497F51D" w14:textId="77777777" w:rsidTr="00955115">
        <w:trPr>
          <w:trHeight w:val="72"/>
          <w:jc w:val="center"/>
        </w:trPr>
        <w:tc>
          <w:tcPr>
            <w:tcW w:w="1276" w:type="dxa"/>
          </w:tcPr>
          <w:p w14:paraId="3F86EA25" w14:textId="77777777" w:rsidR="00273051" w:rsidRPr="007D359A" w:rsidRDefault="00273051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D359A">
              <w:rPr>
                <w:rFonts w:ascii="Times New Roman" w:hAnsi="Times New Roman"/>
                <w:sz w:val="20"/>
                <w:szCs w:val="20"/>
              </w:rPr>
              <w:t xml:space="preserve">Revised: </w:t>
            </w:r>
          </w:p>
        </w:tc>
        <w:tc>
          <w:tcPr>
            <w:tcW w:w="1480" w:type="dxa"/>
          </w:tcPr>
          <w:p w14:paraId="35D16DA6" w14:textId="7AE03E4B" w:rsidR="00273051" w:rsidRPr="007D359A" w:rsidRDefault="00CA0619" w:rsidP="00E66504">
            <w:pPr>
              <w:spacing w:before="60" w:after="60"/>
              <w:rPr>
                <w:sz w:val="20"/>
                <w:szCs w:val="20"/>
              </w:rPr>
            </w:pPr>
            <w:r w:rsidRPr="007D359A">
              <w:rPr>
                <w:sz w:val="20"/>
                <w:szCs w:val="20"/>
              </w:rPr>
              <w:t>{</w:t>
            </w:r>
            <w:proofErr w:type="spellStart"/>
            <w:r w:rsidRPr="007D359A">
              <w:rPr>
                <w:sz w:val="20"/>
                <w:szCs w:val="20"/>
              </w:rPr>
              <w:t>date_revised_en</w:t>
            </w:r>
            <w:proofErr w:type="spellEnd"/>
            <w:r w:rsidRPr="007D359A">
              <w:rPr>
                <w:sz w:val="20"/>
                <w:szCs w:val="20"/>
              </w:rPr>
              <w:t>}</w:t>
            </w:r>
          </w:p>
        </w:tc>
        <w:tc>
          <w:tcPr>
            <w:tcW w:w="7167" w:type="dxa"/>
            <w:vMerge/>
          </w:tcPr>
          <w:p w14:paraId="3E685BD6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777C6B67" w14:textId="77777777" w:rsidTr="00955115">
        <w:trPr>
          <w:trHeight w:val="72"/>
          <w:jc w:val="center"/>
        </w:trPr>
        <w:tc>
          <w:tcPr>
            <w:tcW w:w="1276" w:type="dxa"/>
          </w:tcPr>
          <w:p w14:paraId="14A3213F" w14:textId="77777777" w:rsidR="00273051" w:rsidRPr="007D359A" w:rsidRDefault="00273051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D359A">
              <w:rPr>
                <w:rFonts w:ascii="Times New Roman" w:hAnsi="Times New Roman"/>
                <w:sz w:val="20"/>
                <w:szCs w:val="20"/>
              </w:rPr>
              <w:t>Accepted:</w:t>
            </w:r>
          </w:p>
        </w:tc>
        <w:tc>
          <w:tcPr>
            <w:tcW w:w="1480" w:type="dxa"/>
          </w:tcPr>
          <w:p w14:paraId="513F1AD8" w14:textId="5A8CF8C5" w:rsidR="00273051" w:rsidRPr="007D359A" w:rsidRDefault="00CA0619" w:rsidP="00E66504">
            <w:pPr>
              <w:spacing w:before="60" w:after="60"/>
              <w:rPr>
                <w:sz w:val="20"/>
                <w:szCs w:val="20"/>
              </w:rPr>
            </w:pPr>
            <w:r w:rsidRPr="007D359A">
              <w:rPr>
                <w:sz w:val="20"/>
                <w:szCs w:val="20"/>
              </w:rPr>
              <w:t>{</w:t>
            </w:r>
            <w:proofErr w:type="spellStart"/>
            <w:r w:rsidRPr="007D359A">
              <w:rPr>
                <w:sz w:val="20"/>
                <w:szCs w:val="20"/>
              </w:rPr>
              <w:t>date_accepted_en</w:t>
            </w:r>
            <w:proofErr w:type="spellEnd"/>
            <w:r w:rsidRPr="007D359A">
              <w:rPr>
                <w:sz w:val="20"/>
                <w:szCs w:val="20"/>
              </w:rPr>
              <w:t>}</w:t>
            </w:r>
          </w:p>
        </w:tc>
        <w:tc>
          <w:tcPr>
            <w:tcW w:w="7167" w:type="dxa"/>
            <w:vMerge/>
          </w:tcPr>
          <w:p w14:paraId="7CF5A9B4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783E770E" w14:textId="77777777" w:rsidTr="00955115">
        <w:trPr>
          <w:trHeight w:val="112"/>
          <w:jc w:val="center"/>
        </w:trPr>
        <w:tc>
          <w:tcPr>
            <w:tcW w:w="1276" w:type="dxa"/>
          </w:tcPr>
          <w:p w14:paraId="7B3148EC" w14:textId="77777777" w:rsidR="00273051" w:rsidRPr="007D359A" w:rsidRDefault="00273051" w:rsidP="00E66504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D359A">
              <w:rPr>
                <w:rFonts w:ascii="Times New Roman" w:hAnsi="Times New Roman"/>
                <w:sz w:val="20"/>
                <w:szCs w:val="20"/>
              </w:rPr>
              <w:t xml:space="preserve">Published: </w:t>
            </w:r>
          </w:p>
        </w:tc>
        <w:tc>
          <w:tcPr>
            <w:tcW w:w="1480" w:type="dxa"/>
          </w:tcPr>
          <w:p w14:paraId="2CC78557" w14:textId="26A6E5F5" w:rsidR="00273051" w:rsidRPr="007D359A" w:rsidRDefault="00CA0619" w:rsidP="00E66504">
            <w:pPr>
              <w:spacing w:before="60" w:after="60"/>
              <w:rPr>
                <w:sz w:val="20"/>
                <w:szCs w:val="20"/>
              </w:rPr>
            </w:pPr>
            <w:r w:rsidRPr="007D359A">
              <w:rPr>
                <w:sz w:val="20"/>
                <w:szCs w:val="20"/>
              </w:rPr>
              <w:t>{</w:t>
            </w:r>
            <w:proofErr w:type="spellStart"/>
            <w:r w:rsidRPr="007D359A">
              <w:rPr>
                <w:sz w:val="20"/>
                <w:szCs w:val="20"/>
              </w:rPr>
              <w:t>date_published_en</w:t>
            </w:r>
            <w:proofErr w:type="spellEnd"/>
            <w:r w:rsidRPr="007D359A">
              <w:rPr>
                <w:sz w:val="20"/>
                <w:szCs w:val="20"/>
              </w:rPr>
              <w:t>}</w:t>
            </w:r>
          </w:p>
        </w:tc>
        <w:tc>
          <w:tcPr>
            <w:tcW w:w="7167" w:type="dxa"/>
            <w:vMerge/>
          </w:tcPr>
          <w:p w14:paraId="7D531AF7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718DA7F5" w14:textId="77777777" w:rsidTr="001326E1">
        <w:trPr>
          <w:trHeight w:val="54"/>
          <w:jc w:val="center"/>
        </w:trPr>
        <w:tc>
          <w:tcPr>
            <w:tcW w:w="2756" w:type="dxa"/>
            <w:gridSpan w:val="2"/>
            <w:tcBorders>
              <w:bottom w:val="single" w:sz="4" w:space="0" w:color="000000"/>
            </w:tcBorders>
          </w:tcPr>
          <w:p w14:paraId="0F6A41B6" w14:textId="77777777" w:rsidR="00273051" w:rsidRPr="0077337D" w:rsidRDefault="00273051" w:rsidP="00E66504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77337D">
              <w:rPr>
                <w:rFonts w:ascii="Times New Roman" w:hAnsi="Times New Roman"/>
                <w:b/>
                <w:sz w:val="20"/>
                <w:szCs w:val="20"/>
              </w:rPr>
              <w:t>KEYWORDS</w:t>
            </w:r>
          </w:p>
        </w:tc>
        <w:tc>
          <w:tcPr>
            <w:tcW w:w="7167" w:type="dxa"/>
            <w:vMerge/>
          </w:tcPr>
          <w:p w14:paraId="7A678CB3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8"/>
                <w:szCs w:val="18"/>
              </w:rPr>
            </w:pPr>
          </w:p>
        </w:tc>
      </w:tr>
      <w:tr w:rsidR="00273051" w14:paraId="0D1E0FBD" w14:textId="77777777" w:rsidTr="001326E1">
        <w:trPr>
          <w:trHeight w:val="90"/>
          <w:jc w:val="center"/>
        </w:trPr>
        <w:tc>
          <w:tcPr>
            <w:tcW w:w="27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27168CC" w14:textId="50DFA325" w:rsidR="00273051" w:rsidRDefault="00E16571" w:rsidP="000C41F4">
            <w:pPr>
              <w:spacing w:before="60" w:after="6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keywords</w:t>
            </w:r>
            <w:r w:rsidR="001176BF">
              <w:rPr>
                <w:rFonts w:ascii="Times New Roman" w:hAnsi="Times New Roman"/>
                <w:sz w:val="20"/>
                <w:szCs w:val="20"/>
                <w:lang w:val="en-US"/>
              </w:rPr>
              <w:t>_en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7167" w:type="dxa"/>
            <w:vMerge/>
          </w:tcPr>
          <w:p w14:paraId="33CE519F" w14:textId="77777777" w:rsidR="00273051" w:rsidRDefault="00273051" w:rsidP="00E665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273051" w14:paraId="6340A334" w14:textId="77777777" w:rsidTr="001326E1">
        <w:trPr>
          <w:trHeight w:val="9"/>
          <w:jc w:val="center"/>
        </w:trPr>
        <w:tc>
          <w:tcPr>
            <w:tcW w:w="9923" w:type="dxa"/>
            <w:gridSpan w:val="3"/>
            <w:tcBorders>
              <w:top w:val="single" w:sz="4" w:space="0" w:color="000000"/>
            </w:tcBorders>
          </w:tcPr>
          <w:p w14:paraId="554E8A5E" w14:textId="2E9F2625" w:rsidR="00955115" w:rsidRDefault="00955115" w:rsidP="00E66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Doi:</w:t>
            </w:r>
            <w:r w:rsidR="00E7600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{</w:t>
            </w:r>
            <w:proofErr w:type="spellStart"/>
            <w:r w:rsidR="00E7600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doi</w:t>
            </w:r>
            <w:proofErr w:type="spellEnd"/>
            <w:r w:rsidR="00E7600B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}</w:t>
            </w:r>
          </w:p>
          <w:p w14:paraId="411F27A4" w14:textId="062EC2CB" w:rsidR="00273051" w:rsidRDefault="007F661F" w:rsidP="00E66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Available online at:</w:t>
            </w:r>
            <w:r w:rsidRPr="00B557CD">
              <w:rPr>
                <w:rFonts w:ascii="Times New Roman" w:eastAsia="Times New Roman" w:hAnsi="Times New Roman"/>
                <w:color w:val="000000"/>
                <w:sz w:val="20"/>
                <w:szCs w:val="20"/>
                <w:lang w:val="vi-VN"/>
              </w:rPr>
              <w:t xml:space="preserve"> </w:t>
            </w:r>
            <w:r w:rsidR="00E7600B" w:rsidRPr="00B557CD">
              <w:rPr>
                <w:rFonts w:ascii="Times New Roman" w:hAnsi="Times New Roman"/>
                <w:sz w:val="20"/>
                <w:szCs w:val="20"/>
              </w:rPr>
              <w:t>{</w:t>
            </w:r>
            <w:proofErr w:type="spellStart"/>
            <w:r w:rsidR="00E7600B" w:rsidRPr="00B557CD">
              <w:rPr>
                <w:rFonts w:ascii="Times New Roman" w:hAnsi="Times New Roman"/>
                <w:sz w:val="20"/>
                <w:szCs w:val="20"/>
              </w:rPr>
              <w:t>link_doi</w:t>
            </w:r>
            <w:proofErr w:type="spellEnd"/>
            <w:r w:rsidR="00E7600B" w:rsidRPr="00B557CD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</w:tbl>
    <w:p w14:paraId="41C1FFEC" w14:textId="77777777" w:rsidR="00273051" w:rsidRPr="0077337D" w:rsidRDefault="00273051" w:rsidP="0077337D">
      <w:pPr>
        <w:rPr>
          <w:rFonts w:ascii="Times New Roman" w:hAnsi="Times New Roman"/>
          <w:sz w:val="20"/>
          <w:szCs w:val="20"/>
        </w:rPr>
        <w:sectPr w:rsidR="00273051" w:rsidRPr="0077337D" w:rsidSect="0056711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9" w:h="16834" w:code="9"/>
          <w:pgMar w:top="851" w:right="567" w:bottom="851" w:left="1418" w:header="720" w:footer="720" w:gutter="0"/>
          <w:pgNumType w:start="1"/>
          <w:cols w:space="289"/>
          <w:titlePg/>
          <w:docGrid w:linePitch="360"/>
        </w:sectPr>
      </w:pPr>
    </w:p>
    <w:p w14:paraId="4A83C824" w14:textId="77777777" w:rsidR="002C1E00" w:rsidRDefault="002C1E00" w:rsidP="00565F2F">
      <w:pPr>
        <w:numPr>
          <w:ilvl w:val="0"/>
          <w:numId w:val="4"/>
        </w:numPr>
        <w:snapToGrid w:val="0"/>
        <w:spacing w:before="120" w:after="120" w:line="240" w:lineRule="auto"/>
        <w:ind w:left="284" w:hanging="284"/>
        <w:jc w:val="both"/>
        <w:rPr>
          <w:rFonts w:ascii="Times New Roman" w:hAnsi="Times New Roman"/>
          <w:b/>
          <w:color w:val="4472C4"/>
          <w:sz w:val="20"/>
          <w:szCs w:val="20"/>
        </w:rPr>
        <w:sectPr w:rsidR="002C1E00" w:rsidSect="00F11339">
          <w:footerReference w:type="default" r:id="rId15"/>
          <w:headerReference w:type="first" r:id="rId16"/>
          <w:type w:val="continuous"/>
          <w:pgSz w:w="11909" w:h="16834" w:code="9"/>
          <w:pgMar w:top="851" w:right="567" w:bottom="851" w:left="1418" w:header="720" w:footer="720" w:gutter="0"/>
          <w:pgNumType w:start="4"/>
          <w:cols w:num="2" w:space="720"/>
          <w:titlePg/>
          <w:docGrid w:linePitch="360"/>
        </w:sectPr>
      </w:pPr>
    </w:p>
    <w:p w14:paraId="3CA1EAE4" w14:textId="6A5106DB" w:rsidR="003107DA" w:rsidRDefault="003107DA">
      <w:pPr>
        <w:spacing w:after="0" w:line="240" w:lineRule="auto"/>
        <w:rPr>
          <w:rFonts w:ascii="Times New Roman" w:eastAsia="Times New Roman" w:hAnsi="Times New Roman"/>
          <w:b/>
          <w:color w:val="8EAADB"/>
          <w:sz w:val="20"/>
          <w:szCs w:val="20"/>
          <w:highlight w:val="lightGray"/>
          <w:lang w:val="en-US"/>
        </w:rPr>
      </w:pPr>
      <w:r>
        <w:rPr>
          <w:bCs/>
          <w:i/>
          <w:color w:val="8EAADB"/>
          <w:sz w:val="20"/>
          <w:szCs w:val="20"/>
          <w:highlight w:val="lightGray"/>
          <w:lang w:val="en-US"/>
        </w:rPr>
        <w:br w:type="page"/>
      </w:r>
    </w:p>
    <w:p w14:paraId="4180F99E" w14:textId="77777777" w:rsidR="00955115" w:rsidRDefault="00955115" w:rsidP="00785B76">
      <w:pPr>
        <w:pStyle w:val="Heading2"/>
        <w:tabs>
          <w:tab w:val="left" w:pos="284"/>
        </w:tabs>
        <w:ind w:left="360" w:right="139"/>
        <w:rPr>
          <w:bCs w:val="0"/>
          <w:i w:val="0"/>
          <w:color w:val="8EAADB"/>
          <w:sz w:val="20"/>
          <w:szCs w:val="20"/>
          <w:highlight w:val="lightGray"/>
          <w:lang w:val="en-US"/>
        </w:rPr>
        <w:sectPr w:rsidR="00955115" w:rsidSect="00D245E5">
          <w:headerReference w:type="even" r:id="rId17"/>
          <w:headerReference w:type="default" r:id="rId18"/>
          <w:footerReference w:type="even" r:id="rId19"/>
          <w:footerReference w:type="default" r:id="rId20"/>
          <w:type w:val="continuous"/>
          <w:pgSz w:w="11909" w:h="16834" w:code="9"/>
          <w:pgMar w:top="851" w:right="567" w:bottom="851" w:left="1418" w:header="720" w:footer="720" w:gutter="0"/>
          <w:pgNumType w:start="2"/>
          <w:cols w:space="568"/>
          <w:docGrid w:linePitch="360"/>
        </w:sectPr>
      </w:pPr>
    </w:p>
    <w:p w14:paraId="6C3C507A" w14:textId="346FB2AF" w:rsidR="00AC7D5A" w:rsidRPr="00FD18BD" w:rsidRDefault="00000000" w:rsidP="003107DA">
      <w:pPr>
        <w:spacing w:after="0" w:line="240" w:lineRule="auto"/>
        <w:rPr>
          <w:rFonts w:ascii="Times New Roman" w:eastAsia="Times New Roman" w:hAnsi="Times New Roman"/>
          <w:b/>
          <w:bCs/>
          <w:i/>
          <w:sz w:val="20"/>
          <w:szCs w:val="20"/>
          <w:lang w:val="vi-VN"/>
        </w:rPr>
      </w:pPr>
      <w:r w:rsidRPr="00FD18BD">
        <w:rPr>
          <w:sz w:val="20"/>
          <w:szCs w:val="20"/>
        </w:rPr>
        <w:lastRenderedPageBreak/>
        <w:t>{content}</w:t>
      </w:r>
    </w:p>
    <w:sectPr w:rsidR="00AC7D5A" w:rsidRPr="00FD18BD" w:rsidSect="003107DA">
      <w:footerReference w:type="default" r:id="rId21"/>
      <w:type w:val="continuous"/>
      <w:pgSz w:w="11909" w:h="16834" w:code="9"/>
      <w:pgMar w:top="851" w:right="567" w:bottom="851" w:left="1418" w:header="720" w:footer="720" w:gutter="0"/>
      <w:pgNumType w:start="2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22BE0" w14:textId="77777777" w:rsidR="00DB700E" w:rsidRDefault="00DB700E" w:rsidP="001E413B">
      <w:pPr>
        <w:spacing w:after="0" w:line="240" w:lineRule="auto"/>
      </w:pPr>
      <w:r>
        <w:separator/>
      </w:r>
    </w:p>
  </w:endnote>
  <w:endnote w:type="continuationSeparator" w:id="0">
    <w:p w14:paraId="7D4A94AE" w14:textId="77777777" w:rsidR="00DB700E" w:rsidRDefault="00DB700E" w:rsidP="001E4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.VnArialH">
    <w:charset w:val="00"/>
    <w:family w:val="swiss"/>
    <w:pitch w:val="variable"/>
    <w:sig w:usb0="00000007" w:usb1="00000000" w:usb2="00000000" w:usb3="00000000" w:csb0="0000000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836E" w14:textId="77777777" w:rsidR="00EC7D0A" w:rsidRDefault="00DA67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45B94A79" wp14:editId="706ADFAB">
              <wp:simplePos x="0" y="0"/>
              <wp:positionH relativeFrom="page">
                <wp:posOffset>607060</wp:posOffset>
              </wp:positionH>
              <wp:positionV relativeFrom="page">
                <wp:posOffset>10200005</wp:posOffset>
              </wp:positionV>
              <wp:extent cx="357505" cy="320040"/>
              <wp:effectExtent l="0" t="0" r="0" b="0"/>
              <wp:wrapSquare wrapText="bothSides"/>
              <wp:docPr id="121393612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505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729E0" w14:textId="77777777" w:rsidR="00E66EE5" w:rsidRPr="00EC7D0A" w:rsidRDefault="00E66EE5">
                          <w:pPr>
                            <w:jc w:val="center"/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66E83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2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B94A79" id="Rectangle 33" o:spid="_x0000_s1026" style="position:absolute;margin-left:47.8pt;margin-top:803.15pt;width:28.15pt;height:25.2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" fillcolor="black" stroked="f" strokeweight="3pt">
              <v:textbox>
                <w:txbxContent>
                  <w:p w14:paraId="7B5729E0" w14:textId="77777777" w:rsidR="00E66EE5" w:rsidRPr="00EC7D0A" w:rsidRDefault="00E66EE5">
                    <w:pPr>
                      <w:jc w:val="center"/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266E83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2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7728" behindDoc="0" locked="0" layoutInCell="1" allowOverlap="1" wp14:anchorId="4F13898C" wp14:editId="3B90A563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1316812188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" cy="3238"/>
                      </a:xfrm>
                    </wpg:grpSpPr>
                    <wps:wsp>
                      <wps:cNvPr id="86780729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33657755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45BD5" w14:textId="77777777" w:rsidR="00E66EE5" w:rsidRPr="00EC7D0A" w:rsidRDefault="00E66EE5">
                            <w:pPr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JSLHU, Issue </w:t>
                            </w:r>
                            <w:r w:rsidR="00D84C8C">
                              <w:rPr>
                                <w:rFonts w:ascii="Times New Roman" w:hAnsi="Times New Roman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, </w:t>
                            </w:r>
                            <w:r w:rsidR="00D84C8C">
                              <w:rPr>
                                <w:rFonts w:ascii="Times New Roman" w:hAnsi="Times New Roman"/>
                              </w:rPr>
                              <w:t>March</w:t>
                            </w:r>
                            <w:r w:rsidR="00B32D75">
                              <w:rPr>
                                <w:rFonts w:ascii="Times New Roman" w:hAnsi="Times New Roman"/>
                              </w:rPr>
                              <w:t xml:space="preserve"> 202</w:t>
                            </w:r>
                            <w:r w:rsidR="00D84C8C">
                              <w:rPr>
                                <w:rFonts w:ascii="Times New Roman" w:hAnsi="Times New Roman"/>
                              </w:rPr>
                              <w:t>5</w:t>
                            </w:r>
                          </w:p>
                          <w:p w14:paraId="2163B6C6" w14:textId="77777777" w:rsidR="00E66EE5" w:rsidRPr="00EC7D0A" w:rsidRDefault="00E66EE5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13898C" id="Group 30" o:spid="_x0000_s1027" style="position:absolute;margin-left:70.9pt;margin-top:803.15pt;width:496.2pt;height:25.2pt;z-index:251657728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" filled="f" stroked="f" strokeweight=".5pt">
                <v:textbox inset=",,,0">
                  <w:txbxContent>
                    <w:p w14:paraId="29A45BD5" w14:textId="77777777" w:rsidR="00E66EE5" w:rsidRPr="00EC7D0A" w:rsidRDefault="00E66EE5">
                      <w:pPr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JSLHU, Issue </w:t>
                      </w:r>
                      <w:r w:rsidR="00D84C8C">
                        <w:rPr>
                          <w:rFonts w:ascii="Times New Roman" w:hAnsi="Times New Roman"/>
                        </w:rPr>
                        <w:t>20</w:t>
                      </w:r>
                      <w:r>
                        <w:rPr>
                          <w:rFonts w:ascii="Times New Roman" w:hAnsi="Times New Roman"/>
                        </w:rPr>
                        <w:t xml:space="preserve">, </w:t>
                      </w:r>
                      <w:r w:rsidR="00D84C8C">
                        <w:rPr>
                          <w:rFonts w:ascii="Times New Roman" w:hAnsi="Times New Roman"/>
                        </w:rPr>
                        <w:t>March</w:t>
                      </w:r>
                      <w:r w:rsidR="00B32D75">
                        <w:rPr>
                          <w:rFonts w:ascii="Times New Roman" w:hAnsi="Times New Roman"/>
                        </w:rPr>
                        <w:t xml:space="preserve"> 202</w:t>
                      </w:r>
                      <w:r w:rsidR="00D84C8C">
                        <w:rPr>
                          <w:rFonts w:ascii="Times New Roman" w:hAnsi="Times New Roman"/>
                        </w:rPr>
                        <w:t>5</w:t>
                      </w:r>
                    </w:p>
                    <w:p w14:paraId="2163B6C6" w14:textId="77777777" w:rsidR="00E66EE5" w:rsidRPr="00EC7D0A" w:rsidRDefault="00E66EE5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4931" w14:textId="77777777" w:rsidR="00EC7D0A" w:rsidRDefault="00DA67FD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4656" behindDoc="0" locked="0" layoutInCell="1" allowOverlap="1" wp14:anchorId="3725A586" wp14:editId="3A4BE85C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53412490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900164704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560245463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92F5CF" w14:textId="77777777" w:rsidR="001B6A63" w:rsidRPr="00EC7D0A" w:rsidRDefault="001B6A63" w:rsidP="001B6A63">
                            <w:pPr>
                              <w:jc w:val="right"/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JSLHU, Issue</w:t>
                            </w:r>
                            <w:r w:rsidR="000072DF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 December 2022</w:t>
                            </w:r>
                          </w:p>
                          <w:p w14:paraId="74ED0101" w14:textId="77777777" w:rsidR="00EC7D0A" w:rsidRPr="00E95683" w:rsidRDefault="00EC7D0A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25A586" id="Group 37" o:spid="_x0000_s1030" style="position:absolute;margin-left:70.9pt;margin-top:803.15pt;width:496.2pt;height:25.2pt;z-index:251654656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">
              <v:rect id="Rectangle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" filled="f" stroked="f" strokeweight=".5pt">
                <v:textbox inset=",,,0">
                  <w:txbxContent>
                    <w:p w14:paraId="6492F5CF" w14:textId="77777777" w:rsidR="001B6A63" w:rsidRPr="00EC7D0A" w:rsidRDefault="001B6A63" w:rsidP="001B6A63">
                      <w:pPr>
                        <w:jc w:val="right"/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JSLHU, Issue</w:t>
                      </w:r>
                      <w:r w:rsidR="000072DF">
                        <w:rPr>
                          <w:rFonts w:ascii="Times New Roman" w:hAnsi="Times New Roman"/>
                        </w:rPr>
                        <w:t xml:space="preserve"> 15</w:t>
                      </w:r>
                      <w:r>
                        <w:rPr>
                          <w:rFonts w:ascii="Times New Roman" w:hAnsi="Times New Roman"/>
                        </w:rPr>
                        <w:t>, December 2022</w:t>
                      </w:r>
                    </w:p>
                    <w:p w14:paraId="74ED0101" w14:textId="77777777" w:rsidR="00EC7D0A" w:rsidRPr="00E95683" w:rsidRDefault="00EC7D0A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3632" behindDoc="0" locked="0" layoutInCell="1" allowOverlap="1" wp14:anchorId="0D1DF3BB" wp14:editId="511C0C66">
              <wp:simplePos x="0" y="0"/>
              <wp:positionH relativeFrom="page">
                <wp:posOffset>7202170</wp:posOffset>
              </wp:positionH>
              <wp:positionV relativeFrom="page">
                <wp:posOffset>10200005</wp:posOffset>
              </wp:positionV>
              <wp:extent cx="457200" cy="320040"/>
              <wp:effectExtent l="1270" t="0" r="0" b="0"/>
              <wp:wrapSquare wrapText="bothSides"/>
              <wp:docPr id="14879477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B3D6C4" w14:textId="77777777" w:rsidR="00EC7D0A" w:rsidRPr="00EC7D0A" w:rsidRDefault="00EC7D0A" w:rsidP="00EC7D0A">
                          <w:pPr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963FB7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3</w:t>
                          </w:r>
                          <w:r w:rsidRPr="00EC7D0A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1DF3BB" id="Rectangle 40" o:spid="_x0000_s1033" style="position:absolute;margin-left:567.1pt;margin-top:803.15pt;width:36pt;height:25.2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" fillcolor="black" stroked="f" strokeweight="3pt">
              <v:textbox>
                <w:txbxContent>
                  <w:p w14:paraId="67B3D6C4" w14:textId="77777777" w:rsidR="00EC7D0A" w:rsidRPr="00EC7D0A" w:rsidRDefault="00EC7D0A" w:rsidP="00EC7D0A">
                    <w:pPr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963FB7">
                      <w:rPr>
                        <w:noProof/>
                        <w:color w:val="FFFFFF"/>
                        <w:sz w:val="28"/>
                        <w:szCs w:val="28"/>
                      </w:rPr>
                      <w:t>3</w:t>
                    </w:r>
                    <w:r w:rsidRPr="00EC7D0A">
                      <w:rPr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7A2C" w14:textId="77777777" w:rsidR="00EC7D0A" w:rsidRDefault="00B35932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2608" behindDoc="0" locked="0" layoutInCell="1" allowOverlap="1" wp14:anchorId="34DD433E" wp14:editId="6795028F">
              <wp:simplePos x="0" y="0"/>
              <wp:positionH relativeFrom="page">
                <wp:posOffset>900430</wp:posOffset>
              </wp:positionH>
              <wp:positionV relativeFrom="page">
                <wp:posOffset>10133554</wp:posOffset>
              </wp:positionV>
              <wp:extent cx="6301740" cy="320040"/>
              <wp:effectExtent l="0" t="0" r="3810" b="3810"/>
              <wp:wrapSquare wrapText="bothSides"/>
              <wp:docPr id="429901801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814486039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600844644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A3B01" w14:textId="77777777" w:rsidR="00EC7D0A" w:rsidRPr="00F7420A" w:rsidRDefault="00F7420A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DD433E" id="_x0000_s1034" style="position:absolute;margin-left:70.9pt;margin-top:797.9pt;width:496.2pt;height:25.2pt;z-index:251652608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">
              <v:rect id="Rectangle 38" o:spid="_x0000_s1035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6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" filled="f" stroked="f" strokeweight=".5pt">
                <v:textbox inset=",,,0">
                  <w:txbxContent>
                    <w:p w14:paraId="1B1A3B01" w14:textId="77777777" w:rsidR="00EC7D0A" w:rsidRPr="00F7420A" w:rsidRDefault="00F7420A">
                      <w:pPr>
                        <w:jc w:val="right"/>
                        <w:rPr>
                          <w:rFonts w:ascii="Times New Roman" w:hAnsi="Times New Roman"/>
                          <w:color w:val="80808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 w:rsidR="00DA67FD">
      <w:rPr>
        <w:noProof/>
      </w:rPr>
      <mc:AlternateContent>
        <mc:Choice Requires="wps">
          <w:drawing>
            <wp:anchor distT="0" distB="0" distL="0" distR="0" simplePos="0" relativeHeight="251651584" behindDoc="0" locked="0" layoutInCell="1" allowOverlap="1" wp14:anchorId="1E486619" wp14:editId="744B082A">
              <wp:simplePos x="0" y="0"/>
              <wp:positionH relativeFrom="page">
                <wp:posOffset>7202170</wp:posOffset>
              </wp:positionH>
              <wp:positionV relativeFrom="page">
                <wp:posOffset>10136505</wp:posOffset>
              </wp:positionV>
              <wp:extent cx="457200" cy="320040"/>
              <wp:effectExtent l="1270" t="1905" r="0" b="1905"/>
              <wp:wrapSquare wrapText="bothSides"/>
              <wp:docPr id="115790057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DDBCC" w14:textId="77777777" w:rsidR="00EC7D0A" w:rsidRPr="00EC7D0A" w:rsidRDefault="00EC7D0A" w:rsidP="00D84C8C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66E83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1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86619" id="_x0000_s1037" style="position:absolute;margin-left:567.1pt;margin-top:798.15pt;width:36pt;height:25.2pt;z-index: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" fillcolor="black" stroked="f" strokeweight="3pt">
              <v:textbox>
                <w:txbxContent>
                  <w:p w14:paraId="031DDBCC" w14:textId="77777777" w:rsidR="00EC7D0A" w:rsidRPr="00EC7D0A" w:rsidRDefault="00EC7D0A" w:rsidP="00D84C8C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266E83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1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20FE" w14:textId="77777777" w:rsidR="00E66EE5" w:rsidRDefault="00DA67FD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6704" behindDoc="0" locked="0" layoutInCell="1" allowOverlap="1" wp14:anchorId="14A8B0B8" wp14:editId="26903E1D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43590729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376407464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763757222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6E246" w14:textId="77777777" w:rsidR="00E66EE5" w:rsidRPr="00EC7D0A" w:rsidRDefault="00E66EE5" w:rsidP="001B6A63">
                            <w:pPr>
                              <w:jc w:val="right"/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JSLHU, Issue 15, December 202</w:t>
                            </w:r>
                            <w:r w:rsidR="004C03E8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</w:p>
                          <w:p w14:paraId="0B4362F6" w14:textId="77777777" w:rsidR="00E66EE5" w:rsidRPr="00E95683" w:rsidRDefault="00E66EE5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8B0B8" id="_x0000_s1038" style="position:absolute;margin-left:70.9pt;margin-top:803.15pt;width:496.2pt;height:25.2pt;z-index:251656704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">
              <v:rect id="Rectangle 38" o:spid="_x0000_s103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" filled="f" stroked="f" strokeweight=".5pt">
                <v:textbox inset=",,,0">
                  <w:txbxContent>
                    <w:p w14:paraId="46A6E246" w14:textId="77777777" w:rsidR="00E66EE5" w:rsidRPr="00EC7D0A" w:rsidRDefault="00E66EE5" w:rsidP="001B6A63">
                      <w:pPr>
                        <w:jc w:val="right"/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JSLHU, Issue 15, December 202</w:t>
                      </w:r>
                      <w:r w:rsidR="004C03E8">
                        <w:rPr>
                          <w:rFonts w:ascii="Times New Roman" w:hAnsi="Times New Roman"/>
                        </w:rPr>
                        <w:t>3</w:t>
                      </w:r>
                    </w:p>
                    <w:p w14:paraId="0B4362F6" w14:textId="77777777" w:rsidR="00E66EE5" w:rsidRPr="00E95683" w:rsidRDefault="00E66EE5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06ABAC04" wp14:editId="02F2C1E4">
              <wp:simplePos x="0" y="0"/>
              <wp:positionH relativeFrom="page">
                <wp:posOffset>7202170</wp:posOffset>
              </wp:positionH>
              <wp:positionV relativeFrom="page">
                <wp:posOffset>10200005</wp:posOffset>
              </wp:positionV>
              <wp:extent cx="457200" cy="320040"/>
              <wp:effectExtent l="1270" t="0" r="0" b="0"/>
              <wp:wrapSquare wrapText="bothSides"/>
              <wp:docPr id="16877922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6BF0" w14:textId="77777777" w:rsidR="00E66EE5" w:rsidRPr="00EC7D0A" w:rsidRDefault="00E66EE5" w:rsidP="00EC7D0A">
                          <w:pPr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66E83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5</w:t>
                          </w:r>
                          <w:r w:rsidRPr="00EC7D0A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ABAC04" id="_x0000_s1041" style="position:absolute;margin-left:567.1pt;margin-top:803.15pt;width:36pt;height:25.2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" fillcolor="black" stroked="f" strokeweight="3pt">
              <v:textbox>
                <w:txbxContent>
                  <w:p w14:paraId="0D5A6BF0" w14:textId="77777777" w:rsidR="00E66EE5" w:rsidRPr="00EC7D0A" w:rsidRDefault="00E66EE5" w:rsidP="00EC7D0A">
                    <w:pPr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266E83">
                      <w:rPr>
                        <w:noProof/>
                        <w:color w:val="FFFFFF"/>
                        <w:sz w:val="28"/>
                        <w:szCs w:val="28"/>
                      </w:rPr>
                      <w:t>5</w:t>
                    </w:r>
                    <w:r w:rsidRPr="00EC7D0A">
                      <w:rPr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AE34" w14:textId="77777777" w:rsidR="00D84C8C" w:rsidRDefault="00B35932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59776" behindDoc="0" locked="0" layoutInCell="1" allowOverlap="1" wp14:anchorId="2009BC32" wp14:editId="06B5D295">
              <wp:simplePos x="0" y="0"/>
              <wp:positionH relativeFrom="page">
                <wp:posOffset>900430</wp:posOffset>
              </wp:positionH>
              <wp:positionV relativeFrom="page">
                <wp:posOffset>10120424</wp:posOffset>
              </wp:positionV>
              <wp:extent cx="6301740" cy="320040"/>
              <wp:effectExtent l="0" t="0" r="3810" b="3810"/>
              <wp:wrapSquare wrapText="bothSides"/>
              <wp:docPr id="2075909292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" cy="3238"/>
                      </a:xfrm>
                    </wpg:grpSpPr>
                    <wps:wsp>
                      <wps:cNvPr id="1002942746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96653972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DB8D" w14:textId="77777777" w:rsidR="00D84C8C" w:rsidRPr="00F7420A" w:rsidRDefault="00F7420A" w:rsidP="00F7420A">
                            <w:pPr>
                              <w:rPr>
                                <w:rFonts w:ascii="Times New Roman" w:hAnsi="Times New Roman"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09BC32" id="Group 34" o:spid="_x0000_s1042" style="position:absolute;margin-left:70.9pt;margin-top:796.9pt;width:496.2pt;height:25.2pt;z-index:251659776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">
              <v:rect id="Rectangle 38" o:spid="_x0000_s104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" filled="f" stroked="f" strokeweight=".5pt">
                <v:textbox inset=",,,0">
                  <w:txbxContent>
                    <w:p w14:paraId="4615DB8D" w14:textId="77777777" w:rsidR="00D84C8C" w:rsidRPr="00F7420A" w:rsidRDefault="00F7420A" w:rsidP="00F7420A">
                      <w:pPr>
                        <w:rPr>
                          <w:rFonts w:ascii="Times New Roman" w:hAnsi="Times New Roman"/>
                          <w:color w:val="80808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 w:rsidR="00DA67FD"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3604F04A" wp14:editId="342EEB19">
              <wp:simplePos x="0" y="0"/>
              <wp:positionH relativeFrom="page">
                <wp:posOffset>606425</wp:posOffset>
              </wp:positionH>
              <wp:positionV relativeFrom="page">
                <wp:posOffset>10120630</wp:posOffset>
              </wp:positionV>
              <wp:extent cx="357505" cy="320040"/>
              <wp:effectExtent l="0" t="0" r="0" b="0"/>
              <wp:wrapSquare wrapText="bothSides"/>
              <wp:docPr id="1723848156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505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CECA7C" w14:textId="77777777" w:rsidR="00D84C8C" w:rsidRPr="00EC7D0A" w:rsidRDefault="00D84C8C" w:rsidP="00B75E62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2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04F04A" id="Rectangle 37" o:spid="_x0000_s1045" style="position:absolute;margin-left:47.75pt;margin-top:796.9pt;width:28.15pt;height:25.2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" fillcolor="black" stroked="f" strokeweight="3pt">
              <v:textbox>
                <w:txbxContent>
                  <w:p w14:paraId="11CECA7C" w14:textId="77777777" w:rsidR="00D84C8C" w:rsidRPr="00EC7D0A" w:rsidRDefault="00D84C8C" w:rsidP="00B75E62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2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AD4C" w14:textId="77777777" w:rsidR="00D84C8C" w:rsidRDefault="00DA67FD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62848" behindDoc="0" locked="0" layoutInCell="1" allowOverlap="1" wp14:anchorId="0C5A0C71" wp14:editId="759C111B">
              <wp:simplePos x="0" y="0"/>
              <wp:positionH relativeFrom="page">
                <wp:posOffset>900430</wp:posOffset>
              </wp:positionH>
              <wp:positionV relativeFrom="page">
                <wp:posOffset>10200005</wp:posOffset>
              </wp:positionV>
              <wp:extent cx="6301740" cy="320040"/>
              <wp:effectExtent l="0" t="0" r="0" b="0"/>
              <wp:wrapSquare wrapText="bothSides"/>
              <wp:docPr id="489463252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1772468230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65419238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4C56E" w14:textId="77777777" w:rsidR="00D84C8C" w:rsidRPr="00EC7D0A" w:rsidRDefault="00D84C8C" w:rsidP="001B6A63">
                            <w:pPr>
                              <w:jc w:val="right"/>
                              <w:rPr>
                                <w:rFonts w:ascii="Times New Roman" w:hAnsi="Times New Roman"/>
                                <w:color w:val="7F7F7F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JSLHU, Issue 20, March 2025</w:t>
                            </w:r>
                          </w:p>
                          <w:p w14:paraId="27070C91" w14:textId="77777777" w:rsidR="00D84C8C" w:rsidRPr="00E95683" w:rsidRDefault="00D84C8C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5A0C71" id="_x0000_s1046" style="position:absolute;margin-left:70.9pt;margin-top:803.15pt;width:496.2pt;height:25.2pt;z-index:251662848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">
              <v:rect id="Rectangle 38" o:spid="_x0000_s104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4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" filled="f" stroked="f" strokeweight=".5pt">
                <v:textbox inset=",,,0">
                  <w:txbxContent>
                    <w:p w14:paraId="79B4C56E" w14:textId="77777777" w:rsidR="00D84C8C" w:rsidRPr="00EC7D0A" w:rsidRDefault="00D84C8C" w:rsidP="001B6A63">
                      <w:pPr>
                        <w:jc w:val="right"/>
                        <w:rPr>
                          <w:rFonts w:ascii="Times New Roman" w:hAnsi="Times New Roman"/>
                          <w:color w:val="7F7F7F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JSLHU, Issue 20, March 2025</w:t>
                      </w:r>
                    </w:p>
                    <w:p w14:paraId="27070C91" w14:textId="77777777" w:rsidR="00D84C8C" w:rsidRPr="00E95683" w:rsidRDefault="00D84C8C">
                      <w:pPr>
                        <w:jc w:val="right"/>
                        <w:rPr>
                          <w:rFonts w:ascii="Times New Roman" w:hAnsi="Times New Roman"/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7F4932A3" wp14:editId="3628A4E8">
              <wp:simplePos x="0" y="0"/>
              <wp:positionH relativeFrom="page">
                <wp:posOffset>7202170</wp:posOffset>
              </wp:positionH>
              <wp:positionV relativeFrom="page">
                <wp:posOffset>10200005</wp:posOffset>
              </wp:positionV>
              <wp:extent cx="457200" cy="320040"/>
              <wp:effectExtent l="1270" t="0" r="0" b="0"/>
              <wp:wrapSquare wrapText="bothSides"/>
              <wp:docPr id="1934773528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3B7598" w14:textId="77777777" w:rsidR="00D84C8C" w:rsidRPr="003253C4" w:rsidRDefault="003253C4" w:rsidP="00D84C8C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4932A3" id="_x0000_s1049" style="position:absolute;margin-left:567.1pt;margin-top:803.15pt;width:36pt;height:25.2pt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" fillcolor="black" stroked="f" strokeweight="3pt">
              <v:textbox>
                <w:txbxContent>
                  <w:p w14:paraId="613B7598" w14:textId="77777777" w:rsidR="00D84C8C" w:rsidRPr="003253C4" w:rsidRDefault="003253C4" w:rsidP="00D84C8C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  <w:lang w:val="vi-VN"/>
                      </w:rPr>
                    </w:pPr>
                    <w: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214A" w14:textId="77777777" w:rsidR="003253C4" w:rsidRDefault="00B35932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65920" behindDoc="0" locked="0" layoutInCell="1" allowOverlap="1" wp14:anchorId="431023C2" wp14:editId="65B277EA">
              <wp:simplePos x="0" y="0"/>
              <wp:positionH relativeFrom="page">
                <wp:posOffset>900430</wp:posOffset>
              </wp:positionH>
              <wp:positionV relativeFrom="page">
                <wp:posOffset>10136809</wp:posOffset>
              </wp:positionV>
              <wp:extent cx="6301740" cy="320040"/>
              <wp:effectExtent l="0" t="0" r="3810" b="3810"/>
              <wp:wrapSquare wrapText="bothSides"/>
              <wp:docPr id="1699905048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1740" cy="320040"/>
                        <a:chOff x="0" y="0"/>
                        <a:chExt cx="5962650" cy="323851"/>
                      </a:xfrm>
                    </wpg:grpSpPr>
                    <wps:wsp>
                      <wps:cNvPr id="646700112" name="Rectangle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76544146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7893D" w14:textId="77777777" w:rsidR="00B35932" w:rsidRPr="00F7420A" w:rsidRDefault="00F7420A" w:rsidP="00B35932">
                            <w:pPr>
                              <w:jc w:val="right"/>
                              <w:rPr>
                                <w:rFonts w:ascii="Times New Roman" w:hAnsi="Times New Roman"/>
                                <w:color w:val="80808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1023C2" id="_x0000_s1050" style="position:absolute;margin-left:70.9pt;margin-top:798.15pt;width:496.2pt;height:25.2pt;z-index:25166592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">
              <v:rect id="Rectangle 38" o:spid="_x0000_s105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5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" filled="f" stroked="f" strokeweight=".5pt">
                <v:textbox inset=",,,0">
                  <w:txbxContent>
                    <w:p w14:paraId="4BE7893D" w14:textId="77777777" w:rsidR="00B35932" w:rsidRPr="00F7420A" w:rsidRDefault="00F7420A" w:rsidP="00B35932">
                      <w:pPr>
                        <w:jc w:val="right"/>
                        <w:rPr>
                          <w:rFonts w:ascii="Times New Roman" w:hAnsi="Times New Roman"/>
                          <w:color w:val="80808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  <w:r w:rsidR="00DA67FD"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504B1E57" wp14:editId="6CD7C313">
              <wp:simplePos x="0" y="0"/>
              <wp:positionH relativeFrom="page">
                <wp:posOffset>7197725</wp:posOffset>
              </wp:positionH>
              <wp:positionV relativeFrom="page">
                <wp:posOffset>10136505</wp:posOffset>
              </wp:positionV>
              <wp:extent cx="357505" cy="320040"/>
              <wp:effectExtent l="0" t="1905" r="0" b="1905"/>
              <wp:wrapSquare wrapText="bothSides"/>
              <wp:docPr id="1575234431" name="Rectangl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505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7B304" w14:textId="77777777" w:rsidR="00BC7974" w:rsidRPr="00EC7D0A" w:rsidRDefault="00BC7974" w:rsidP="00BC7974">
                          <w:pPr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</w:pP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EC7D0A">
                            <w:rPr>
                              <w:rFonts w:ascii="Times New Roman" w:hAnsi="Times New Roman"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t>2</w:t>
                          </w:r>
                          <w:r w:rsidRPr="00EC7D0A">
                            <w:rPr>
                              <w:rFonts w:ascii="Times New Roman" w:hAnsi="Times New Roman"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B1E57" id="Rectangle 46" o:spid="_x0000_s1053" style="position:absolute;margin-left:566.75pt;margin-top:798.15pt;width:28.15pt;height:25.2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" fillcolor="black" stroked="f" strokeweight="3pt">
              <v:textbox>
                <w:txbxContent>
                  <w:p w14:paraId="74C7B304" w14:textId="77777777" w:rsidR="00BC7974" w:rsidRPr="00EC7D0A" w:rsidRDefault="00BC7974" w:rsidP="00BC7974">
                    <w:pPr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</w:pP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begin"/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EC7D0A">
                      <w:rPr>
                        <w:rFonts w:ascii="Times New Roman" w:hAnsi="Times New Roman"/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t>2</w:t>
                    </w:r>
                    <w:r w:rsidRPr="00EC7D0A">
                      <w:rPr>
                        <w:rFonts w:ascii="Times New Roman" w:hAnsi="Times New Roman"/>
                        <w:noProof/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8B8F9" w14:textId="77777777" w:rsidR="00DB700E" w:rsidRDefault="00DB700E" w:rsidP="001E413B">
      <w:pPr>
        <w:spacing w:after="0" w:line="240" w:lineRule="auto"/>
      </w:pPr>
      <w:r>
        <w:separator/>
      </w:r>
    </w:p>
  </w:footnote>
  <w:footnote w:type="continuationSeparator" w:id="0">
    <w:p w14:paraId="5306950B" w14:textId="77777777" w:rsidR="00DB700E" w:rsidRDefault="00DB700E" w:rsidP="001E4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B427" w14:textId="77777777" w:rsidR="008B779D" w:rsidRPr="008B25A7" w:rsidRDefault="00624D28" w:rsidP="007F37C9">
    <w:pPr>
      <w:pStyle w:val="Header"/>
      <w:pBdr>
        <w:bottom w:val="single" w:sz="4" w:space="1" w:color="auto"/>
      </w:pBdr>
      <w:spacing w:after="120"/>
      <w:rPr>
        <w:rFonts w:ascii="Times New Roman" w:hAnsi="Times New Roman"/>
        <w:i/>
        <w:lang w:val="en-US"/>
      </w:rPr>
    </w:pPr>
    <w:r w:rsidRPr="00624D28">
      <w:rPr>
        <w:rFonts w:ascii="Times New Roman" w:hAnsi="Times New Roman"/>
        <w:i/>
        <w:lang w:val="en-US"/>
      </w:rPr>
      <w:t>Tri Nhut Do</w:t>
    </w:r>
    <w:r>
      <w:rPr>
        <w:rFonts w:ascii="Times New Roman" w:hAnsi="Times New Roman"/>
        <w:i/>
        <w:lang w:val="en-US"/>
      </w:rPr>
      <w:t xml:space="preserve"> </w:t>
    </w:r>
    <w:r w:rsidRPr="00624D28">
      <w:rPr>
        <w:rFonts w:ascii="Times New Roman" w:hAnsi="Times New Roman"/>
        <w:i/>
        <w:lang w:val="en-US"/>
      </w:rPr>
      <w:t>and Huu Duat Tran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578B" w14:textId="77777777" w:rsidR="007F37C9" w:rsidRPr="008B25A7" w:rsidRDefault="007F37C9" w:rsidP="007F37C9">
    <w:pPr>
      <w:pStyle w:val="Header"/>
      <w:pBdr>
        <w:bottom w:val="single" w:sz="4" w:space="1" w:color="auto"/>
      </w:pBdr>
      <w:spacing w:after="120"/>
      <w:jc w:val="right"/>
      <w:rPr>
        <w:rFonts w:ascii="Times New Roman" w:hAnsi="Times New Roman"/>
        <w:i/>
        <w:lang w:val="en-US"/>
      </w:rPr>
    </w:pPr>
    <w:r w:rsidRPr="008B25A7">
      <w:rPr>
        <w:rFonts w:ascii="Times New Roman" w:hAnsi="Times New Roman"/>
        <w:i/>
        <w:lang w:val="en-US"/>
      </w:rPr>
      <w:t>Article name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37" w:type="pct"/>
      <w:tblBorders>
        <w:bottom w:val="single" w:sz="4" w:space="0" w:color="1F3864"/>
      </w:tblBorders>
      <w:tblLayout w:type="fixed"/>
      <w:tblLook w:val="04A0" w:firstRow="1" w:lastRow="0" w:firstColumn="1" w:lastColumn="0" w:noHBand="0" w:noVBand="1"/>
    </w:tblPr>
    <w:tblGrid>
      <w:gridCol w:w="705"/>
      <w:gridCol w:w="3513"/>
      <w:gridCol w:w="5184"/>
    </w:tblGrid>
    <w:tr w:rsidR="00A66299" w:rsidRPr="00F93117" w14:paraId="37925483" w14:textId="77777777" w:rsidTr="00D84C8C">
      <w:trPr>
        <w:trHeight w:hRule="exact" w:val="709"/>
      </w:trPr>
      <w:tc>
        <w:tcPr>
          <w:tcW w:w="375" w:type="pct"/>
          <w:shd w:val="clear" w:color="auto" w:fill="1F497D"/>
          <w:vAlign w:val="center"/>
        </w:tcPr>
        <w:p w14:paraId="37731CA8" w14:textId="77777777" w:rsidR="00A66299" w:rsidRPr="00F93117" w:rsidRDefault="00DA67FD" w:rsidP="000B3672">
          <w:pPr>
            <w:pStyle w:val="Footer"/>
            <w:jc w:val="center"/>
            <w:rPr>
              <w:rFonts w:ascii="Times New Roman" w:hAnsi="Times New Roman"/>
              <w:b/>
              <w:color w:val="FFFFFF"/>
              <w:sz w:val="14"/>
              <w:szCs w:val="14"/>
            </w:rPr>
          </w:pPr>
          <w:bookmarkStart w:id="1" w:name="_Hlk109032896"/>
          <w:r w:rsidRPr="008775B2">
            <w:rPr>
              <w:rFonts w:ascii="Times New Roman" w:hAnsi="Times New Roman"/>
              <w:b/>
              <w:noProof/>
              <w:color w:val="FFFFFF"/>
              <w:sz w:val="14"/>
              <w:szCs w:val="14"/>
            </w:rPr>
            <w:drawing>
              <wp:inline distT="0" distB="0" distL="0" distR="0" wp14:anchorId="3C147920" wp14:editId="787792D1">
                <wp:extent cx="313690" cy="204470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369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66299" w:rsidRPr="00F93117">
            <w:rPr>
              <w:rFonts w:ascii="Times New Roman" w:hAnsi="Times New Roman"/>
              <w:b/>
              <w:color w:val="FFFFFF"/>
              <w:sz w:val="14"/>
              <w:szCs w:val="14"/>
            </w:rPr>
            <w:t>JSLHU</w:t>
          </w:r>
        </w:p>
      </w:tc>
      <w:tc>
        <w:tcPr>
          <w:tcW w:w="1868" w:type="pct"/>
        </w:tcPr>
        <w:p w14:paraId="561F2023" w14:textId="73CFF1A8" w:rsidR="00A66299" w:rsidRPr="000B3672" w:rsidRDefault="00A66299" w:rsidP="000B3672">
          <w:pPr>
            <w:pStyle w:val="Footer"/>
            <w:rPr>
              <w:rFonts w:ascii="Cambria" w:eastAsia="Times New Roman" w:hAnsi="Cambria"/>
              <w:color w:val="1F4E79"/>
              <w:sz w:val="32"/>
              <w:szCs w:val="28"/>
            </w:rPr>
          </w:pPr>
          <w:r w:rsidRPr="000B3672">
            <w:rPr>
              <w:rFonts w:ascii="Cambria" w:eastAsia="Times New Roman" w:hAnsi="Cambria"/>
              <w:color w:val="1F4E79"/>
              <w:sz w:val="32"/>
              <w:szCs w:val="28"/>
            </w:rPr>
            <w:t>JOURNAL OF SCIENCE</w:t>
          </w:r>
        </w:p>
        <w:p w14:paraId="0320C705" w14:textId="77777777" w:rsidR="00A66299" w:rsidRPr="000B3672" w:rsidRDefault="00A66299" w:rsidP="000B3672">
          <w:pPr>
            <w:pStyle w:val="Footer"/>
            <w:ind w:left="34"/>
            <w:rPr>
              <w:rFonts w:ascii="Cambria" w:eastAsia="Times New Roman" w:hAnsi="Cambria"/>
              <w:color w:val="1F4E79"/>
              <w:sz w:val="32"/>
              <w:szCs w:val="28"/>
            </w:rPr>
          </w:pPr>
          <w:r w:rsidRPr="000B3672">
            <w:rPr>
              <w:rFonts w:ascii="Times New Roman" w:hAnsi="Times New Roman"/>
              <w:b/>
              <w:color w:val="1F4E79"/>
              <w:szCs w:val="16"/>
              <w:lang w:val="en-US"/>
            </w:rPr>
            <w:t>OF LAC HONG UNIVERSITY</w:t>
          </w:r>
        </w:p>
        <w:p w14:paraId="1B7FB84D" w14:textId="77777777" w:rsidR="00A66299" w:rsidRPr="00F93117" w:rsidRDefault="00A66299" w:rsidP="000B3672">
          <w:pPr>
            <w:pStyle w:val="Footer"/>
            <w:rPr>
              <w:rFonts w:ascii="Cambria" w:eastAsia="Times New Roman" w:hAnsi="Cambria"/>
              <w:color w:val="1F4E79"/>
              <w:sz w:val="24"/>
              <w:szCs w:val="28"/>
            </w:rPr>
          </w:pPr>
        </w:p>
      </w:tc>
      <w:tc>
        <w:tcPr>
          <w:tcW w:w="2757" w:type="pct"/>
          <w:vAlign w:val="center"/>
        </w:tcPr>
        <w:p w14:paraId="0DCE1F45" w14:textId="337FB0CC" w:rsidR="00A66299" w:rsidRPr="00FB060E" w:rsidRDefault="00A66299" w:rsidP="00B32D75">
          <w:pPr>
            <w:pStyle w:val="Footer"/>
            <w:jc w:val="right"/>
            <w:rPr>
              <w:rFonts w:ascii="Times New Roman" w:hAnsi="Times New Roman"/>
              <w:b/>
              <w:color w:val="1F4E79"/>
              <w:sz w:val="16"/>
              <w:szCs w:val="16"/>
              <w:lang w:val="en-US"/>
            </w:rPr>
          </w:pPr>
          <w:r w:rsidRPr="000B3672">
            <w:rPr>
              <w:rFonts w:ascii="Times New Roman" w:hAnsi="Times New Roman"/>
              <w:b/>
              <w:color w:val="1F4E79"/>
              <w:szCs w:val="16"/>
              <w:lang w:val="en-US"/>
            </w:rPr>
            <w:t>ISSN: 2525 - 2186</w:t>
          </w:r>
          <w:r w:rsidRPr="00FB060E">
            <w:rPr>
              <w:rFonts w:ascii="Times New Roman" w:hAnsi="Times New Roman"/>
              <w:b/>
              <w:color w:val="1F4E79"/>
              <w:sz w:val="16"/>
              <w:szCs w:val="16"/>
              <w:lang w:val="en-US"/>
            </w:rPr>
            <w:br/>
          </w:r>
          <w:proofErr w:type="spellStart"/>
          <w:r w:rsidRPr="000B3672">
            <w:rPr>
              <w:rFonts w:ascii="Times New Roman" w:hAnsi="Times New Roman"/>
              <w:color w:val="1F4E79"/>
              <w:lang w:val="en-US"/>
            </w:rPr>
            <w:t>Tạp</w:t>
          </w:r>
          <w:proofErr w:type="spellEnd"/>
          <w:r w:rsidRPr="000B3672">
            <w:rPr>
              <w:rFonts w:ascii="Times New Roman" w:hAnsi="Times New Roman"/>
              <w:color w:val="1F4E79"/>
              <w:lang w:val="en-US"/>
            </w:rPr>
            <w:t xml:space="preserve"> </w:t>
          </w:r>
          <w:proofErr w:type="spellStart"/>
          <w:r w:rsidRPr="000B3672">
            <w:rPr>
              <w:rFonts w:ascii="Times New Roman" w:hAnsi="Times New Roman"/>
              <w:color w:val="1F4E79"/>
              <w:lang w:val="en-US"/>
            </w:rPr>
            <w:t>chí</w:t>
          </w:r>
          <w:proofErr w:type="spellEnd"/>
          <w:r w:rsidRPr="000B3672">
            <w:rPr>
              <w:rFonts w:ascii="Times New Roman" w:hAnsi="Times New Roman"/>
              <w:color w:val="1F4E79"/>
              <w:lang w:val="en-US"/>
            </w:rPr>
            <w:t xml:space="preserve"> Khoa </w:t>
          </w:r>
          <w:proofErr w:type="spellStart"/>
          <w:r w:rsidRPr="000B3672">
            <w:rPr>
              <w:rFonts w:ascii="Times New Roman" w:hAnsi="Times New Roman"/>
              <w:color w:val="1F4E79"/>
              <w:lang w:val="en-US"/>
            </w:rPr>
            <w:t>học</w:t>
          </w:r>
          <w:proofErr w:type="spellEnd"/>
          <w:r w:rsidRPr="000B3672">
            <w:rPr>
              <w:rFonts w:ascii="Times New Roman" w:hAnsi="Times New Roman"/>
              <w:color w:val="1F4E79"/>
              <w:lang w:val="en-US"/>
            </w:rPr>
            <w:t xml:space="preserve"> </w:t>
          </w:r>
          <w:proofErr w:type="spellStart"/>
          <w:r w:rsidRPr="000B3672">
            <w:rPr>
              <w:rFonts w:ascii="Times New Roman" w:hAnsi="Times New Roman"/>
              <w:color w:val="1F4E79"/>
              <w:lang w:val="en-US"/>
            </w:rPr>
            <w:t>Lạc</w:t>
          </w:r>
          <w:proofErr w:type="spellEnd"/>
          <w:r w:rsidRPr="000B3672">
            <w:rPr>
              <w:rFonts w:ascii="Times New Roman" w:hAnsi="Times New Roman"/>
              <w:color w:val="1F4E79"/>
              <w:lang w:val="en-US"/>
            </w:rPr>
            <w:t xml:space="preserve"> Hồng</w:t>
          </w:r>
          <w:r>
            <w:rPr>
              <w:rFonts w:ascii="Times New Roman" w:hAnsi="Times New Roman"/>
              <w:color w:val="1F4E79"/>
              <w:lang w:val="en-US"/>
            </w:rPr>
            <w:t>,</w:t>
          </w:r>
          <w:r w:rsidRPr="007F661F">
            <w:rPr>
              <w:rFonts w:ascii="Times New Roman" w:hAnsi="Times New Roman"/>
              <w:color w:val="1F4E79"/>
              <w:lang w:val="en-US"/>
            </w:rPr>
            <w:t xml:space="preserve"> </w:t>
          </w:r>
          <w:r w:rsidR="00FD18BD">
            <w:rPr>
              <w:rFonts w:ascii="Times New Roman" w:hAnsi="Times New Roman"/>
              <w:color w:val="1F4E79"/>
              <w:lang w:val="en-US"/>
            </w:rPr>
            <w:t>{</w:t>
          </w:r>
          <w:proofErr w:type="spellStart"/>
          <w:r w:rsidR="00FD18BD">
            <w:rPr>
              <w:rFonts w:ascii="Times New Roman" w:hAnsi="Times New Roman"/>
              <w:color w:val="1F4E79"/>
              <w:lang w:val="en-US"/>
            </w:rPr>
            <w:t>journal_meta</w:t>
          </w:r>
          <w:proofErr w:type="spellEnd"/>
          <w:r w:rsidR="00FD18BD">
            <w:rPr>
              <w:rFonts w:ascii="Times New Roman" w:hAnsi="Times New Roman"/>
              <w:color w:val="1F4E79"/>
              <w:lang w:val="en-US"/>
            </w:rPr>
            <w:t>}</w:t>
          </w:r>
        </w:p>
      </w:tc>
    </w:tr>
    <w:bookmarkEnd w:id="1"/>
  </w:tbl>
  <w:p w14:paraId="03C0F325" w14:textId="77777777" w:rsidR="008B779D" w:rsidRPr="000B3672" w:rsidRDefault="008B779D" w:rsidP="000B367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40A8" w14:textId="77777777" w:rsidR="008B72F6" w:rsidRPr="008B25A7" w:rsidRDefault="008B72F6" w:rsidP="008B72F6">
    <w:pPr>
      <w:pStyle w:val="Header"/>
      <w:pBdr>
        <w:bottom w:val="single" w:sz="4" w:space="1" w:color="auto"/>
      </w:pBdr>
      <w:spacing w:after="120"/>
      <w:rPr>
        <w:rFonts w:ascii="Times New Roman" w:hAnsi="Times New Roman"/>
        <w:i/>
        <w:lang w:val="en-US"/>
      </w:rPr>
    </w:pPr>
    <w:r w:rsidRPr="008B25A7">
      <w:rPr>
        <w:rFonts w:ascii="Times New Roman" w:hAnsi="Times New Roman"/>
        <w:i/>
        <w:lang w:val="en-US"/>
      </w:rPr>
      <w:t>Author name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B01C3" w14:textId="69DF7E15" w:rsidR="00D84C8C" w:rsidRPr="00D84C8C" w:rsidRDefault="00B70F6E" w:rsidP="00D84C8C">
    <w:pPr>
      <w:pStyle w:val="Header"/>
      <w:pBdr>
        <w:bottom w:val="single" w:sz="4" w:space="1" w:color="auto"/>
      </w:pBdr>
      <w:spacing w:after="120"/>
    </w:pPr>
    <w:r>
      <w:rPr>
        <w:rFonts w:ascii="Times New Roman" w:hAnsi="Times New Roman"/>
        <w:i/>
        <w:lang w:val="en-US"/>
      </w:rPr>
      <w:t>{title}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F53D1" w14:textId="77777777" w:rsidR="00D84C8C" w:rsidRPr="008B25A7" w:rsidRDefault="00B70F6E" w:rsidP="007F37C9">
    <w:pPr>
      <w:pStyle w:val="Header"/>
      <w:pBdr>
        <w:bottom w:val="single" w:sz="4" w:space="1" w:color="auto"/>
      </w:pBdr>
      <w:spacing w:after="120"/>
      <w:jc w:val="right"/>
      <w:rPr>
        <w:rFonts w:ascii="Times New Roman" w:hAnsi="Times New Roman"/>
        <w:i/>
        <w:lang w:val="en-US"/>
      </w:rPr>
    </w:pPr>
    <w:r>
      <w:rPr>
        <w:rFonts w:ascii="Times New Roman" w:hAnsi="Times New Roman"/>
        <w:i/>
        <w:lang w:val="en-US"/>
      </w:rPr>
      <w:t>{authors}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1B3"/>
    <w:multiLevelType w:val="hybridMultilevel"/>
    <w:tmpl w:val="0C2AE668"/>
    <w:lvl w:ilvl="0" w:tplc="7C86B8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D4528"/>
    <w:multiLevelType w:val="hybridMultilevel"/>
    <w:tmpl w:val="BAF6E8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9EF4E34"/>
    <w:multiLevelType w:val="multilevel"/>
    <w:tmpl w:val="AD7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925F5"/>
    <w:multiLevelType w:val="hybridMultilevel"/>
    <w:tmpl w:val="3334C70A"/>
    <w:lvl w:ilvl="0" w:tplc="5A82A18C">
      <w:start w:val="1"/>
      <w:numFmt w:val="decimal"/>
      <w:lvlText w:val="%1."/>
      <w:lvlJc w:val="left"/>
      <w:pPr>
        <w:ind w:left="1495" w:hanging="360"/>
      </w:pPr>
      <w:rPr>
        <w:rFonts w:hint="default"/>
        <w:b/>
        <w:color w:val="4472C4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44E66"/>
    <w:multiLevelType w:val="hybridMultilevel"/>
    <w:tmpl w:val="AF64063E"/>
    <w:lvl w:ilvl="0" w:tplc="CBFE6E1C">
      <w:start w:val="6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5" w15:restartNumberingAfterBreak="0">
    <w:nsid w:val="140F414A"/>
    <w:multiLevelType w:val="hybridMultilevel"/>
    <w:tmpl w:val="11509410"/>
    <w:lvl w:ilvl="0" w:tplc="7C86B8AE">
      <w:start w:val="1"/>
      <w:numFmt w:val="decimal"/>
      <w:lvlText w:val="[%1]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6" w15:restartNumberingAfterBreak="0">
    <w:nsid w:val="1A7665FE"/>
    <w:multiLevelType w:val="hybridMultilevel"/>
    <w:tmpl w:val="F758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675A9"/>
    <w:multiLevelType w:val="multilevel"/>
    <w:tmpl w:val="3611742C"/>
    <w:lvl w:ilvl="0">
      <w:start w:val="1"/>
      <w:numFmt w:val="decimal"/>
      <w:lvlText w:val="%1."/>
      <w:lvlJc w:val="left"/>
      <w:pPr>
        <w:ind w:left="283" w:hanging="283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1">
      <w:start w:val="1"/>
      <w:numFmt w:val="decimal"/>
      <w:lvlText w:val="%1.%2"/>
      <w:lvlJc w:val="left"/>
      <w:pPr>
        <w:ind w:left="520" w:hanging="302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2">
      <w:numFmt w:val="decimal"/>
      <w:lvlText w:val="%1.%2.%3"/>
      <w:lvlJc w:val="left"/>
      <w:pPr>
        <w:ind w:left="455" w:hanging="302"/>
      </w:pPr>
      <w:rPr>
        <w:rFonts w:hint="default"/>
      </w:rPr>
    </w:lvl>
    <w:lvl w:ilvl="3">
      <w:numFmt w:val="bullet"/>
      <w:lvlText w:val="•"/>
      <w:lvlJc w:val="left"/>
      <w:pPr>
        <w:ind w:left="391" w:hanging="302"/>
      </w:pPr>
      <w:rPr>
        <w:rFonts w:hint="default"/>
      </w:rPr>
    </w:lvl>
    <w:lvl w:ilvl="4">
      <w:numFmt w:val="bullet"/>
      <w:lvlText w:val="•"/>
      <w:lvlJc w:val="left"/>
      <w:pPr>
        <w:ind w:left="326" w:hanging="302"/>
      </w:pPr>
      <w:rPr>
        <w:rFonts w:hint="default"/>
      </w:rPr>
    </w:lvl>
    <w:lvl w:ilvl="5">
      <w:numFmt w:val="bullet"/>
      <w:lvlText w:val="•"/>
      <w:lvlJc w:val="left"/>
      <w:pPr>
        <w:ind w:left="262" w:hanging="302"/>
      </w:pPr>
      <w:rPr>
        <w:rFonts w:hint="default"/>
      </w:rPr>
    </w:lvl>
    <w:lvl w:ilvl="6">
      <w:numFmt w:val="bullet"/>
      <w:lvlText w:val="•"/>
      <w:lvlJc w:val="left"/>
      <w:pPr>
        <w:ind w:left="197" w:hanging="302"/>
      </w:pPr>
      <w:rPr>
        <w:rFonts w:hint="default"/>
      </w:rPr>
    </w:lvl>
    <w:lvl w:ilvl="7">
      <w:numFmt w:val="bullet"/>
      <w:lvlText w:val="•"/>
      <w:lvlJc w:val="left"/>
      <w:pPr>
        <w:ind w:left="133" w:hanging="302"/>
      </w:pPr>
      <w:rPr>
        <w:rFonts w:hint="default"/>
      </w:rPr>
    </w:lvl>
    <w:lvl w:ilvl="8">
      <w:numFmt w:val="bullet"/>
      <w:lvlText w:val="•"/>
      <w:lvlJc w:val="left"/>
      <w:pPr>
        <w:ind w:left="68" w:hanging="302"/>
      </w:pPr>
      <w:rPr>
        <w:rFonts w:hint="default"/>
      </w:rPr>
    </w:lvl>
  </w:abstractNum>
  <w:abstractNum w:abstractNumId="8" w15:restartNumberingAfterBreak="0">
    <w:nsid w:val="221C4997"/>
    <w:multiLevelType w:val="multilevel"/>
    <w:tmpl w:val="9306D596"/>
    <w:lvl w:ilvl="0">
      <w:start w:val="1"/>
      <w:numFmt w:val="decimal"/>
      <w:lvlText w:val="[%1]"/>
      <w:lvlJc w:val="left"/>
      <w:pPr>
        <w:ind w:left="1170" w:hanging="360"/>
      </w:pPr>
      <w:rPr>
        <w:i w:val="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250A18A4"/>
    <w:multiLevelType w:val="hybridMultilevel"/>
    <w:tmpl w:val="58C63A7E"/>
    <w:lvl w:ilvl="0" w:tplc="6FF0C7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F0FE7"/>
    <w:multiLevelType w:val="multilevel"/>
    <w:tmpl w:val="841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C0907"/>
    <w:multiLevelType w:val="hybridMultilevel"/>
    <w:tmpl w:val="53C41F48"/>
    <w:lvl w:ilvl="0" w:tplc="2AD0B8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27373"/>
    <w:multiLevelType w:val="hybridMultilevel"/>
    <w:tmpl w:val="AF0A9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85967"/>
    <w:multiLevelType w:val="hybridMultilevel"/>
    <w:tmpl w:val="4A2E4C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200DC"/>
    <w:multiLevelType w:val="multilevel"/>
    <w:tmpl w:val="45C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469F6"/>
    <w:multiLevelType w:val="multilevel"/>
    <w:tmpl w:val="98B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1742C"/>
    <w:multiLevelType w:val="multilevel"/>
    <w:tmpl w:val="D5FC9C8C"/>
    <w:lvl w:ilvl="0">
      <w:start w:val="1"/>
      <w:numFmt w:val="decimal"/>
      <w:lvlText w:val="%1."/>
      <w:lvlJc w:val="left"/>
      <w:pPr>
        <w:ind w:left="283" w:hanging="283"/>
      </w:pPr>
      <w:rPr>
        <w:rFonts w:ascii="Times New Roman" w:eastAsia="Times New Roman" w:hAnsi="Times New Roman" w:cs="Times New Roman" w:hint="default"/>
        <w:b/>
        <w:i w:val="0"/>
        <w:color w:val="8EAADB"/>
        <w:sz w:val="20"/>
        <w:szCs w:val="20"/>
      </w:rPr>
    </w:lvl>
    <w:lvl w:ilvl="1">
      <w:start w:val="1"/>
      <w:numFmt w:val="decimal"/>
      <w:lvlText w:val="%1.%2"/>
      <w:lvlJc w:val="left"/>
      <w:pPr>
        <w:ind w:left="520" w:hanging="302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2">
      <w:numFmt w:val="decimal"/>
      <w:lvlText w:val="%1.%2.%3"/>
      <w:lvlJc w:val="left"/>
      <w:pPr>
        <w:ind w:left="455" w:hanging="302"/>
      </w:pPr>
      <w:rPr>
        <w:rFonts w:hint="default"/>
      </w:rPr>
    </w:lvl>
    <w:lvl w:ilvl="3">
      <w:numFmt w:val="bullet"/>
      <w:lvlText w:val="•"/>
      <w:lvlJc w:val="left"/>
      <w:pPr>
        <w:ind w:left="391" w:hanging="302"/>
      </w:pPr>
      <w:rPr>
        <w:rFonts w:hint="default"/>
      </w:rPr>
    </w:lvl>
    <w:lvl w:ilvl="4">
      <w:numFmt w:val="bullet"/>
      <w:lvlText w:val="•"/>
      <w:lvlJc w:val="left"/>
      <w:pPr>
        <w:ind w:left="326" w:hanging="302"/>
      </w:pPr>
      <w:rPr>
        <w:rFonts w:hint="default"/>
      </w:rPr>
    </w:lvl>
    <w:lvl w:ilvl="5">
      <w:numFmt w:val="bullet"/>
      <w:lvlText w:val="•"/>
      <w:lvlJc w:val="left"/>
      <w:pPr>
        <w:ind w:left="262" w:hanging="302"/>
      </w:pPr>
      <w:rPr>
        <w:rFonts w:hint="default"/>
      </w:rPr>
    </w:lvl>
    <w:lvl w:ilvl="6">
      <w:numFmt w:val="bullet"/>
      <w:lvlText w:val="•"/>
      <w:lvlJc w:val="left"/>
      <w:pPr>
        <w:ind w:left="197" w:hanging="302"/>
      </w:pPr>
      <w:rPr>
        <w:rFonts w:hint="default"/>
      </w:rPr>
    </w:lvl>
    <w:lvl w:ilvl="7">
      <w:numFmt w:val="bullet"/>
      <w:lvlText w:val="•"/>
      <w:lvlJc w:val="left"/>
      <w:pPr>
        <w:ind w:left="133" w:hanging="302"/>
      </w:pPr>
      <w:rPr>
        <w:rFonts w:hint="default"/>
      </w:rPr>
    </w:lvl>
    <w:lvl w:ilvl="8">
      <w:numFmt w:val="bullet"/>
      <w:lvlText w:val="•"/>
      <w:lvlJc w:val="left"/>
      <w:pPr>
        <w:ind w:left="68" w:hanging="302"/>
      </w:pPr>
      <w:rPr>
        <w:rFonts w:hint="default"/>
      </w:rPr>
    </w:lvl>
  </w:abstractNum>
  <w:abstractNum w:abstractNumId="17" w15:restartNumberingAfterBreak="0">
    <w:nsid w:val="4479182B"/>
    <w:multiLevelType w:val="multilevel"/>
    <w:tmpl w:val="AD6211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84" w:hanging="1440"/>
      </w:pPr>
      <w:rPr>
        <w:rFonts w:hint="default"/>
      </w:rPr>
    </w:lvl>
  </w:abstractNum>
  <w:abstractNum w:abstractNumId="18" w15:restartNumberingAfterBreak="0">
    <w:nsid w:val="4E2C2BEC"/>
    <w:multiLevelType w:val="multilevel"/>
    <w:tmpl w:val="8A1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07E57"/>
    <w:multiLevelType w:val="multilevel"/>
    <w:tmpl w:val="4F007E57"/>
    <w:lvl w:ilvl="0">
      <w:start w:val="2"/>
      <w:numFmt w:val="decimal"/>
      <w:lvlText w:val="%1."/>
      <w:lvlJc w:val="left"/>
      <w:pPr>
        <w:ind w:left="2552" w:hanging="283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1">
      <w:start w:val="1"/>
      <w:numFmt w:val="decimal"/>
      <w:lvlText w:val="%1.%2"/>
      <w:lvlJc w:val="left"/>
      <w:pPr>
        <w:ind w:left="520" w:hanging="302"/>
      </w:pPr>
      <w:rPr>
        <w:rFonts w:ascii="Times New Roman" w:eastAsia="Times New Roman" w:hAnsi="Times New Roman" w:cs="Times New Roman" w:hint="default"/>
        <w:b/>
        <w:i w:val="0"/>
        <w:color w:val="8496B0"/>
        <w:sz w:val="20"/>
        <w:szCs w:val="20"/>
      </w:rPr>
    </w:lvl>
    <w:lvl w:ilvl="2">
      <w:start w:val="1"/>
      <w:numFmt w:val="decimal"/>
      <w:lvlText w:val="%1.%2.%3"/>
      <w:lvlJc w:val="left"/>
      <w:pPr>
        <w:ind w:left="455" w:hanging="302"/>
      </w:pPr>
      <w:rPr>
        <w:rFonts w:hint="default"/>
      </w:rPr>
    </w:lvl>
    <w:lvl w:ilvl="3">
      <w:numFmt w:val="bullet"/>
      <w:lvlText w:val="•"/>
      <w:lvlJc w:val="left"/>
      <w:pPr>
        <w:ind w:left="391" w:hanging="302"/>
      </w:pPr>
      <w:rPr>
        <w:rFonts w:hint="default"/>
      </w:rPr>
    </w:lvl>
    <w:lvl w:ilvl="4">
      <w:numFmt w:val="bullet"/>
      <w:lvlText w:val="•"/>
      <w:lvlJc w:val="left"/>
      <w:pPr>
        <w:ind w:left="326" w:hanging="302"/>
      </w:pPr>
      <w:rPr>
        <w:rFonts w:hint="default"/>
      </w:rPr>
    </w:lvl>
    <w:lvl w:ilvl="5">
      <w:numFmt w:val="bullet"/>
      <w:lvlText w:val="•"/>
      <w:lvlJc w:val="left"/>
      <w:pPr>
        <w:ind w:left="262" w:hanging="302"/>
      </w:pPr>
      <w:rPr>
        <w:rFonts w:hint="default"/>
      </w:rPr>
    </w:lvl>
    <w:lvl w:ilvl="6">
      <w:numFmt w:val="bullet"/>
      <w:lvlText w:val="•"/>
      <w:lvlJc w:val="left"/>
      <w:pPr>
        <w:ind w:left="197" w:hanging="302"/>
      </w:pPr>
      <w:rPr>
        <w:rFonts w:hint="default"/>
      </w:rPr>
    </w:lvl>
    <w:lvl w:ilvl="7">
      <w:numFmt w:val="bullet"/>
      <w:lvlText w:val="•"/>
      <w:lvlJc w:val="left"/>
      <w:pPr>
        <w:ind w:left="133" w:hanging="302"/>
      </w:pPr>
      <w:rPr>
        <w:rFonts w:hint="default"/>
      </w:rPr>
    </w:lvl>
    <w:lvl w:ilvl="8">
      <w:numFmt w:val="bullet"/>
      <w:lvlText w:val="•"/>
      <w:lvlJc w:val="left"/>
      <w:pPr>
        <w:ind w:left="68" w:hanging="302"/>
      </w:pPr>
      <w:rPr>
        <w:rFonts w:hint="default"/>
      </w:rPr>
    </w:lvl>
  </w:abstractNum>
  <w:abstractNum w:abstractNumId="20" w15:restartNumberingAfterBreak="0">
    <w:nsid w:val="75EE09FB"/>
    <w:multiLevelType w:val="hybridMultilevel"/>
    <w:tmpl w:val="8FAEB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666815">
    <w:abstractNumId w:val="11"/>
  </w:num>
  <w:num w:numId="2" w16cid:durableId="276723502">
    <w:abstractNumId w:val="5"/>
  </w:num>
  <w:num w:numId="3" w16cid:durableId="1722750023">
    <w:abstractNumId w:val="0"/>
  </w:num>
  <w:num w:numId="4" w16cid:durableId="715589627">
    <w:abstractNumId w:val="3"/>
  </w:num>
  <w:num w:numId="5" w16cid:durableId="1281256294">
    <w:abstractNumId w:val="8"/>
  </w:num>
  <w:num w:numId="6" w16cid:durableId="2092459039">
    <w:abstractNumId w:val="1"/>
  </w:num>
  <w:num w:numId="7" w16cid:durableId="1230842710">
    <w:abstractNumId w:val="13"/>
  </w:num>
  <w:num w:numId="8" w16cid:durableId="898905465">
    <w:abstractNumId w:val="16"/>
  </w:num>
  <w:num w:numId="9" w16cid:durableId="536624591">
    <w:abstractNumId w:val="7"/>
  </w:num>
  <w:num w:numId="10" w16cid:durableId="1960143178">
    <w:abstractNumId w:val="19"/>
  </w:num>
  <w:num w:numId="11" w16cid:durableId="22101153">
    <w:abstractNumId w:val="17"/>
  </w:num>
  <w:num w:numId="12" w16cid:durableId="816414628">
    <w:abstractNumId w:val="12"/>
  </w:num>
  <w:num w:numId="13" w16cid:durableId="98113393">
    <w:abstractNumId w:val="4"/>
  </w:num>
  <w:num w:numId="14" w16cid:durableId="2112966516">
    <w:abstractNumId w:val="9"/>
  </w:num>
  <w:num w:numId="15" w16cid:durableId="1819296514">
    <w:abstractNumId w:val="6"/>
  </w:num>
  <w:num w:numId="16" w16cid:durableId="1857767824">
    <w:abstractNumId w:val="20"/>
  </w:num>
  <w:num w:numId="17" w16cid:durableId="1534075990">
    <w:abstractNumId w:val="10"/>
  </w:num>
  <w:num w:numId="18" w16cid:durableId="789738245">
    <w:abstractNumId w:val="2"/>
  </w:num>
  <w:num w:numId="19" w16cid:durableId="1614632520">
    <w:abstractNumId w:val="15"/>
  </w:num>
  <w:num w:numId="20" w16cid:durableId="1342466926">
    <w:abstractNumId w:val="18"/>
  </w:num>
  <w:num w:numId="21" w16cid:durableId="536621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 Trans Auto Sci Engineer Jimm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xwppxz2xfv2z55e9t9o5x0wusvvdz92xftwe&quot;&gt;Phd_STUST_Reference&lt;record-ids&gt;&lt;item&gt;5&lt;/item&gt;&lt;item&gt;6&lt;/item&gt;&lt;item&gt;7&lt;/item&gt;&lt;/record-ids&gt;&lt;/item&gt;&lt;/Libraries&gt;"/>
  </w:docVars>
  <w:rsids>
    <w:rsidRoot w:val="00B35932"/>
    <w:rsid w:val="000072DF"/>
    <w:rsid w:val="000075E0"/>
    <w:rsid w:val="00010757"/>
    <w:rsid w:val="000122F6"/>
    <w:rsid w:val="00014381"/>
    <w:rsid w:val="00014D42"/>
    <w:rsid w:val="00022F17"/>
    <w:rsid w:val="000303F6"/>
    <w:rsid w:val="000443FC"/>
    <w:rsid w:val="00047220"/>
    <w:rsid w:val="00047D28"/>
    <w:rsid w:val="0005180E"/>
    <w:rsid w:val="000518F0"/>
    <w:rsid w:val="000532BC"/>
    <w:rsid w:val="00060337"/>
    <w:rsid w:val="00060654"/>
    <w:rsid w:val="00061624"/>
    <w:rsid w:val="00062401"/>
    <w:rsid w:val="000624BF"/>
    <w:rsid w:val="0006728B"/>
    <w:rsid w:val="00067C25"/>
    <w:rsid w:val="0007150F"/>
    <w:rsid w:val="00071576"/>
    <w:rsid w:val="00073E2B"/>
    <w:rsid w:val="00077FA9"/>
    <w:rsid w:val="0008065A"/>
    <w:rsid w:val="00085827"/>
    <w:rsid w:val="00086B17"/>
    <w:rsid w:val="00091283"/>
    <w:rsid w:val="00091301"/>
    <w:rsid w:val="00092CDB"/>
    <w:rsid w:val="00094944"/>
    <w:rsid w:val="00094B75"/>
    <w:rsid w:val="00096177"/>
    <w:rsid w:val="00096F82"/>
    <w:rsid w:val="00097329"/>
    <w:rsid w:val="0009794E"/>
    <w:rsid w:val="000A229A"/>
    <w:rsid w:val="000A4AEF"/>
    <w:rsid w:val="000A6035"/>
    <w:rsid w:val="000A6BD6"/>
    <w:rsid w:val="000A7776"/>
    <w:rsid w:val="000B0148"/>
    <w:rsid w:val="000B3672"/>
    <w:rsid w:val="000B3DA9"/>
    <w:rsid w:val="000C41F4"/>
    <w:rsid w:val="000C6CA6"/>
    <w:rsid w:val="000C75FC"/>
    <w:rsid w:val="000D1675"/>
    <w:rsid w:val="000D62B9"/>
    <w:rsid w:val="000E023C"/>
    <w:rsid w:val="000E27BD"/>
    <w:rsid w:val="000E684A"/>
    <w:rsid w:val="000F0A6F"/>
    <w:rsid w:val="000F1C0C"/>
    <w:rsid w:val="00101560"/>
    <w:rsid w:val="001028D7"/>
    <w:rsid w:val="00103480"/>
    <w:rsid w:val="00103CED"/>
    <w:rsid w:val="00110A98"/>
    <w:rsid w:val="00116C18"/>
    <w:rsid w:val="001176BF"/>
    <w:rsid w:val="00120A36"/>
    <w:rsid w:val="001326E1"/>
    <w:rsid w:val="0013314E"/>
    <w:rsid w:val="00134B67"/>
    <w:rsid w:val="00136A17"/>
    <w:rsid w:val="00140194"/>
    <w:rsid w:val="001411D5"/>
    <w:rsid w:val="00141318"/>
    <w:rsid w:val="001415FA"/>
    <w:rsid w:val="00143AA1"/>
    <w:rsid w:val="0014418F"/>
    <w:rsid w:val="00144BB3"/>
    <w:rsid w:val="0014696B"/>
    <w:rsid w:val="001518B9"/>
    <w:rsid w:val="00154EC1"/>
    <w:rsid w:val="00163169"/>
    <w:rsid w:val="001631DC"/>
    <w:rsid w:val="0017306C"/>
    <w:rsid w:val="00175531"/>
    <w:rsid w:val="00182C19"/>
    <w:rsid w:val="00183588"/>
    <w:rsid w:val="00186CB7"/>
    <w:rsid w:val="00190291"/>
    <w:rsid w:val="0019101B"/>
    <w:rsid w:val="00191658"/>
    <w:rsid w:val="001926CC"/>
    <w:rsid w:val="00197912"/>
    <w:rsid w:val="001A0443"/>
    <w:rsid w:val="001A22ED"/>
    <w:rsid w:val="001A2826"/>
    <w:rsid w:val="001A5028"/>
    <w:rsid w:val="001A553A"/>
    <w:rsid w:val="001A61CE"/>
    <w:rsid w:val="001A7650"/>
    <w:rsid w:val="001B1149"/>
    <w:rsid w:val="001B6A63"/>
    <w:rsid w:val="001B7C1B"/>
    <w:rsid w:val="001C30EE"/>
    <w:rsid w:val="001D1E3D"/>
    <w:rsid w:val="001D38FD"/>
    <w:rsid w:val="001D5B40"/>
    <w:rsid w:val="001E01B1"/>
    <w:rsid w:val="001E34DF"/>
    <w:rsid w:val="001E413B"/>
    <w:rsid w:val="001E46F6"/>
    <w:rsid w:val="001E4F05"/>
    <w:rsid w:val="001E6FD7"/>
    <w:rsid w:val="001F06FA"/>
    <w:rsid w:val="001F20EA"/>
    <w:rsid w:val="001F4E08"/>
    <w:rsid w:val="0020280E"/>
    <w:rsid w:val="00203B21"/>
    <w:rsid w:val="00204905"/>
    <w:rsid w:val="00206914"/>
    <w:rsid w:val="002115C6"/>
    <w:rsid w:val="00213237"/>
    <w:rsid w:val="00213D39"/>
    <w:rsid w:val="0021422F"/>
    <w:rsid w:val="00216C29"/>
    <w:rsid w:val="00223851"/>
    <w:rsid w:val="002271DA"/>
    <w:rsid w:val="00227640"/>
    <w:rsid w:val="002355D8"/>
    <w:rsid w:val="002368FE"/>
    <w:rsid w:val="00247D2A"/>
    <w:rsid w:val="00250016"/>
    <w:rsid w:val="00252AD7"/>
    <w:rsid w:val="00257091"/>
    <w:rsid w:val="00261F4C"/>
    <w:rsid w:val="0026366D"/>
    <w:rsid w:val="00265965"/>
    <w:rsid w:val="00266E83"/>
    <w:rsid w:val="00272FA4"/>
    <w:rsid w:val="00273051"/>
    <w:rsid w:val="00275736"/>
    <w:rsid w:val="00277422"/>
    <w:rsid w:val="00281815"/>
    <w:rsid w:val="00285126"/>
    <w:rsid w:val="002853E0"/>
    <w:rsid w:val="00295E4C"/>
    <w:rsid w:val="002A1506"/>
    <w:rsid w:val="002A6CE7"/>
    <w:rsid w:val="002A78C4"/>
    <w:rsid w:val="002A7A74"/>
    <w:rsid w:val="002B0900"/>
    <w:rsid w:val="002B438E"/>
    <w:rsid w:val="002B4929"/>
    <w:rsid w:val="002B7982"/>
    <w:rsid w:val="002C1AED"/>
    <w:rsid w:val="002C1E00"/>
    <w:rsid w:val="002C2138"/>
    <w:rsid w:val="002C7692"/>
    <w:rsid w:val="002C7E66"/>
    <w:rsid w:val="002D089A"/>
    <w:rsid w:val="002D2DC7"/>
    <w:rsid w:val="002D5B76"/>
    <w:rsid w:val="002D734E"/>
    <w:rsid w:val="002E24E8"/>
    <w:rsid w:val="002E7F00"/>
    <w:rsid w:val="002F294C"/>
    <w:rsid w:val="002F33F4"/>
    <w:rsid w:val="002F3449"/>
    <w:rsid w:val="003015F9"/>
    <w:rsid w:val="003107DA"/>
    <w:rsid w:val="003122E2"/>
    <w:rsid w:val="00313665"/>
    <w:rsid w:val="00315230"/>
    <w:rsid w:val="00315340"/>
    <w:rsid w:val="00316E33"/>
    <w:rsid w:val="0032027D"/>
    <w:rsid w:val="0032403C"/>
    <w:rsid w:val="0032429E"/>
    <w:rsid w:val="00324A3A"/>
    <w:rsid w:val="003253C4"/>
    <w:rsid w:val="00325656"/>
    <w:rsid w:val="0032644C"/>
    <w:rsid w:val="003265D9"/>
    <w:rsid w:val="0033309C"/>
    <w:rsid w:val="00336698"/>
    <w:rsid w:val="00337FBE"/>
    <w:rsid w:val="00343F1F"/>
    <w:rsid w:val="00343F48"/>
    <w:rsid w:val="00346DCC"/>
    <w:rsid w:val="00350091"/>
    <w:rsid w:val="00355D09"/>
    <w:rsid w:val="003614AF"/>
    <w:rsid w:val="0036448E"/>
    <w:rsid w:val="00364CE7"/>
    <w:rsid w:val="0037468F"/>
    <w:rsid w:val="00375550"/>
    <w:rsid w:val="00376A1F"/>
    <w:rsid w:val="00383B6F"/>
    <w:rsid w:val="00385A5D"/>
    <w:rsid w:val="00386DF9"/>
    <w:rsid w:val="00387FBE"/>
    <w:rsid w:val="00392B64"/>
    <w:rsid w:val="003A3C48"/>
    <w:rsid w:val="003A6855"/>
    <w:rsid w:val="003A7148"/>
    <w:rsid w:val="003A7B06"/>
    <w:rsid w:val="003B2C96"/>
    <w:rsid w:val="003B46AD"/>
    <w:rsid w:val="003B6161"/>
    <w:rsid w:val="003C0EFE"/>
    <w:rsid w:val="003C713B"/>
    <w:rsid w:val="003D1336"/>
    <w:rsid w:val="003D22A6"/>
    <w:rsid w:val="003D2CDB"/>
    <w:rsid w:val="003D3037"/>
    <w:rsid w:val="003D34CA"/>
    <w:rsid w:val="003D5B83"/>
    <w:rsid w:val="003D7B89"/>
    <w:rsid w:val="003E0060"/>
    <w:rsid w:val="003E2E0D"/>
    <w:rsid w:val="003E3AEB"/>
    <w:rsid w:val="003E4C55"/>
    <w:rsid w:val="003E54B4"/>
    <w:rsid w:val="003F4C02"/>
    <w:rsid w:val="003F6177"/>
    <w:rsid w:val="003F6695"/>
    <w:rsid w:val="003F6C9B"/>
    <w:rsid w:val="0040774A"/>
    <w:rsid w:val="00411352"/>
    <w:rsid w:val="00422CED"/>
    <w:rsid w:val="00425746"/>
    <w:rsid w:val="00435258"/>
    <w:rsid w:val="004355E6"/>
    <w:rsid w:val="00436150"/>
    <w:rsid w:val="00436FCB"/>
    <w:rsid w:val="00441FC7"/>
    <w:rsid w:val="00442B2E"/>
    <w:rsid w:val="0044386F"/>
    <w:rsid w:val="00450BC6"/>
    <w:rsid w:val="004520A9"/>
    <w:rsid w:val="00455035"/>
    <w:rsid w:val="00456E93"/>
    <w:rsid w:val="00463743"/>
    <w:rsid w:val="00464192"/>
    <w:rsid w:val="00467D79"/>
    <w:rsid w:val="00471A93"/>
    <w:rsid w:val="0047212F"/>
    <w:rsid w:val="004722B8"/>
    <w:rsid w:val="00472FF1"/>
    <w:rsid w:val="00484F43"/>
    <w:rsid w:val="00486FB3"/>
    <w:rsid w:val="00487513"/>
    <w:rsid w:val="004959DE"/>
    <w:rsid w:val="004A08D9"/>
    <w:rsid w:val="004A0C01"/>
    <w:rsid w:val="004A3452"/>
    <w:rsid w:val="004A78EE"/>
    <w:rsid w:val="004B0855"/>
    <w:rsid w:val="004B08CD"/>
    <w:rsid w:val="004B173F"/>
    <w:rsid w:val="004B67BB"/>
    <w:rsid w:val="004B70F0"/>
    <w:rsid w:val="004C03E8"/>
    <w:rsid w:val="004C412F"/>
    <w:rsid w:val="004D2D78"/>
    <w:rsid w:val="004D32AF"/>
    <w:rsid w:val="004D4C4E"/>
    <w:rsid w:val="004D60C5"/>
    <w:rsid w:val="004D6C13"/>
    <w:rsid w:val="004E0C09"/>
    <w:rsid w:val="004E477B"/>
    <w:rsid w:val="004F1C36"/>
    <w:rsid w:val="004F381E"/>
    <w:rsid w:val="00501212"/>
    <w:rsid w:val="00502B47"/>
    <w:rsid w:val="00503181"/>
    <w:rsid w:val="0050396A"/>
    <w:rsid w:val="0051044A"/>
    <w:rsid w:val="0051179C"/>
    <w:rsid w:val="00516762"/>
    <w:rsid w:val="00517A5F"/>
    <w:rsid w:val="00521F1A"/>
    <w:rsid w:val="00522FA8"/>
    <w:rsid w:val="00523AA3"/>
    <w:rsid w:val="00524A33"/>
    <w:rsid w:val="00530652"/>
    <w:rsid w:val="0053242D"/>
    <w:rsid w:val="0053286A"/>
    <w:rsid w:val="00533829"/>
    <w:rsid w:val="00536058"/>
    <w:rsid w:val="00542F90"/>
    <w:rsid w:val="005461F5"/>
    <w:rsid w:val="00556698"/>
    <w:rsid w:val="00556AF4"/>
    <w:rsid w:val="005605CF"/>
    <w:rsid w:val="005626C3"/>
    <w:rsid w:val="0056423C"/>
    <w:rsid w:val="00565F2F"/>
    <w:rsid w:val="00567111"/>
    <w:rsid w:val="00572271"/>
    <w:rsid w:val="00573758"/>
    <w:rsid w:val="00576DA2"/>
    <w:rsid w:val="0058327E"/>
    <w:rsid w:val="00583FD4"/>
    <w:rsid w:val="00592B50"/>
    <w:rsid w:val="005A2800"/>
    <w:rsid w:val="005A32FE"/>
    <w:rsid w:val="005A6762"/>
    <w:rsid w:val="005B4C0E"/>
    <w:rsid w:val="005B6DAA"/>
    <w:rsid w:val="005B7ACD"/>
    <w:rsid w:val="005C0657"/>
    <w:rsid w:val="005C1F47"/>
    <w:rsid w:val="005C4D51"/>
    <w:rsid w:val="005C53A9"/>
    <w:rsid w:val="005C6ECE"/>
    <w:rsid w:val="005C7E29"/>
    <w:rsid w:val="005D0270"/>
    <w:rsid w:val="005D1557"/>
    <w:rsid w:val="005D15BE"/>
    <w:rsid w:val="005D20B5"/>
    <w:rsid w:val="005D59D0"/>
    <w:rsid w:val="005D76A3"/>
    <w:rsid w:val="005E0ED1"/>
    <w:rsid w:val="005E2FDE"/>
    <w:rsid w:val="005E34D7"/>
    <w:rsid w:val="005E4044"/>
    <w:rsid w:val="005E426F"/>
    <w:rsid w:val="005E6E7E"/>
    <w:rsid w:val="005E7CCC"/>
    <w:rsid w:val="005F0582"/>
    <w:rsid w:val="005F453F"/>
    <w:rsid w:val="005F7097"/>
    <w:rsid w:val="006025E2"/>
    <w:rsid w:val="00603A03"/>
    <w:rsid w:val="006103AD"/>
    <w:rsid w:val="006154C9"/>
    <w:rsid w:val="00621F90"/>
    <w:rsid w:val="00624D28"/>
    <w:rsid w:val="00627E47"/>
    <w:rsid w:val="0063637F"/>
    <w:rsid w:val="0063651F"/>
    <w:rsid w:val="00636726"/>
    <w:rsid w:val="00637702"/>
    <w:rsid w:val="00642891"/>
    <w:rsid w:val="00642DC6"/>
    <w:rsid w:val="00644218"/>
    <w:rsid w:val="006445D3"/>
    <w:rsid w:val="006460E9"/>
    <w:rsid w:val="00646D6E"/>
    <w:rsid w:val="006522E2"/>
    <w:rsid w:val="00652B2A"/>
    <w:rsid w:val="00653EF7"/>
    <w:rsid w:val="00654792"/>
    <w:rsid w:val="00656729"/>
    <w:rsid w:val="0067037D"/>
    <w:rsid w:val="00671098"/>
    <w:rsid w:val="00671780"/>
    <w:rsid w:val="00671FAB"/>
    <w:rsid w:val="00673393"/>
    <w:rsid w:val="0068117F"/>
    <w:rsid w:val="00681A2E"/>
    <w:rsid w:val="00681CB4"/>
    <w:rsid w:val="006870BA"/>
    <w:rsid w:val="006913C4"/>
    <w:rsid w:val="00691741"/>
    <w:rsid w:val="006922D9"/>
    <w:rsid w:val="00696311"/>
    <w:rsid w:val="006A00CE"/>
    <w:rsid w:val="006A1A45"/>
    <w:rsid w:val="006A3C63"/>
    <w:rsid w:val="006A7A34"/>
    <w:rsid w:val="006B1AC9"/>
    <w:rsid w:val="006B1D80"/>
    <w:rsid w:val="006B278B"/>
    <w:rsid w:val="006B3649"/>
    <w:rsid w:val="006B37BC"/>
    <w:rsid w:val="006B4676"/>
    <w:rsid w:val="006C2595"/>
    <w:rsid w:val="006C26F8"/>
    <w:rsid w:val="006C525E"/>
    <w:rsid w:val="006D0138"/>
    <w:rsid w:val="006D7A42"/>
    <w:rsid w:val="006E2BDD"/>
    <w:rsid w:val="006E4806"/>
    <w:rsid w:val="006E7EE2"/>
    <w:rsid w:val="006F5107"/>
    <w:rsid w:val="006F7215"/>
    <w:rsid w:val="00702272"/>
    <w:rsid w:val="00711EB9"/>
    <w:rsid w:val="007122DB"/>
    <w:rsid w:val="00714250"/>
    <w:rsid w:val="007151A9"/>
    <w:rsid w:val="007176FB"/>
    <w:rsid w:val="0072074F"/>
    <w:rsid w:val="007208C3"/>
    <w:rsid w:val="00725F3F"/>
    <w:rsid w:val="007266CB"/>
    <w:rsid w:val="00726F09"/>
    <w:rsid w:val="00727B32"/>
    <w:rsid w:val="0073377F"/>
    <w:rsid w:val="007365BF"/>
    <w:rsid w:val="007367EC"/>
    <w:rsid w:val="00736C6A"/>
    <w:rsid w:val="00737264"/>
    <w:rsid w:val="0073744E"/>
    <w:rsid w:val="00737D80"/>
    <w:rsid w:val="00742420"/>
    <w:rsid w:val="00747164"/>
    <w:rsid w:val="007600F7"/>
    <w:rsid w:val="00763688"/>
    <w:rsid w:val="0077107B"/>
    <w:rsid w:val="0077337D"/>
    <w:rsid w:val="00773AC9"/>
    <w:rsid w:val="00777089"/>
    <w:rsid w:val="007771A2"/>
    <w:rsid w:val="00777889"/>
    <w:rsid w:val="007819AE"/>
    <w:rsid w:val="00783023"/>
    <w:rsid w:val="00783AF5"/>
    <w:rsid w:val="00785B76"/>
    <w:rsid w:val="007860AD"/>
    <w:rsid w:val="00787362"/>
    <w:rsid w:val="007876AC"/>
    <w:rsid w:val="00793C19"/>
    <w:rsid w:val="00795E4A"/>
    <w:rsid w:val="0079730A"/>
    <w:rsid w:val="00797626"/>
    <w:rsid w:val="007A511D"/>
    <w:rsid w:val="007A59F6"/>
    <w:rsid w:val="007A633A"/>
    <w:rsid w:val="007B1B76"/>
    <w:rsid w:val="007B1C37"/>
    <w:rsid w:val="007B3DE4"/>
    <w:rsid w:val="007B6AC8"/>
    <w:rsid w:val="007B6CEE"/>
    <w:rsid w:val="007C0DB7"/>
    <w:rsid w:val="007C26D9"/>
    <w:rsid w:val="007C731B"/>
    <w:rsid w:val="007D17B7"/>
    <w:rsid w:val="007D359A"/>
    <w:rsid w:val="007D580B"/>
    <w:rsid w:val="007D5D8E"/>
    <w:rsid w:val="007E3716"/>
    <w:rsid w:val="007E4E3D"/>
    <w:rsid w:val="007E55E2"/>
    <w:rsid w:val="007E7824"/>
    <w:rsid w:val="007F0F96"/>
    <w:rsid w:val="007F28A6"/>
    <w:rsid w:val="007F37C9"/>
    <w:rsid w:val="007F4435"/>
    <w:rsid w:val="007F661F"/>
    <w:rsid w:val="007F78D6"/>
    <w:rsid w:val="00801F6D"/>
    <w:rsid w:val="00802C44"/>
    <w:rsid w:val="00802F1B"/>
    <w:rsid w:val="0080759C"/>
    <w:rsid w:val="008076D0"/>
    <w:rsid w:val="00811B4D"/>
    <w:rsid w:val="00811C08"/>
    <w:rsid w:val="00823EF8"/>
    <w:rsid w:val="00824182"/>
    <w:rsid w:val="008252E8"/>
    <w:rsid w:val="00825DD0"/>
    <w:rsid w:val="008279B1"/>
    <w:rsid w:val="00834D0F"/>
    <w:rsid w:val="00840D27"/>
    <w:rsid w:val="0084399B"/>
    <w:rsid w:val="0084540B"/>
    <w:rsid w:val="00853ACD"/>
    <w:rsid w:val="008560E9"/>
    <w:rsid w:val="008565A4"/>
    <w:rsid w:val="00861D3D"/>
    <w:rsid w:val="008622EF"/>
    <w:rsid w:val="00862BFF"/>
    <w:rsid w:val="0086387E"/>
    <w:rsid w:val="00863ACF"/>
    <w:rsid w:val="00863AE4"/>
    <w:rsid w:val="0086428E"/>
    <w:rsid w:val="00865DF4"/>
    <w:rsid w:val="0086613D"/>
    <w:rsid w:val="00870F4F"/>
    <w:rsid w:val="008817FA"/>
    <w:rsid w:val="00883158"/>
    <w:rsid w:val="00885553"/>
    <w:rsid w:val="00885BCF"/>
    <w:rsid w:val="00892567"/>
    <w:rsid w:val="008A0695"/>
    <w:rsid w:val="008A4260"/>
    <w:rsid w:val="008A60BB"/>
    <w:rsid w:val="008A7F4F"/>
    <w:rsid w:val="008B25A7"/>
    <w:rsid w:val="008B72F6"/>
    <w:rsid w:val="008B779D"/>
    <w:rsid w:val="008C280F"/>
    <w:rsid w:val="008C41ED"/>
    <w:rsid w:val="008C4C81"/>
    <w:rsid w:val="008D381A"/>
    <w:rsid w:val="008D57F6"/>
    <w:rsid w:val="008E39E9"/>
    <w:rsid w:val="008E3F95"/>
    <w:rsid w:val="008F0B31"/>
    <w:rsid w:val="008F2ED3"/>
    <w:rsid w:val="008F3480"/>
    <w:rsid w:val="008F70B9"/>
    <w:rsid w:val="008F7DC8"/>
    <w:rsid w:val="00904C4D"/>
    <w:rsid w:val="009050F0"/>
    <w:rsid w:val="00906143"/>
    <w:rsid w:val="0091042B"/>
    <w:rsid w:val="00913984"/>
    <w:rsid w:val="00915C8E"/>
    <w:rsid w:val="00920938"/>
    <w:rsid w:val="009223A9"/>
    <w:rsid w:val="00922622"/>
    <w:rsid w:val="0092531E"/>
    <w:rsid w:val="00926B87"/>
    <w:rsid w:val="00930BC8"/>
    <w:rsid w:val="00930D93"/>
    <w:rsid w:val="00931293"/>
    <w:rsid w:val="009314A2"/>
    <w:rsid w:val="009355C2"/>
    <w:rsid w:val="00942BDF"/>
    <w:rsid w:val="00943058"/>
    <w:rsid w:val="00943F4D"/>
    <w:rsid w:val="009441E3"/>
    <w:rsid w:val="00950179"/>
    <w:rsid w:val="009505EB"/>
    <w:rsid w:val="00955115"/>
    <w:rsid w:val="0096031F"/>
    <w:rsid w:val="00961C2D"/>
    <w:rsid w:val="0096356D"/>
    <w:rsid w:val="00963FB7"/>
    <w:rsid w:val="00964110"/>
    <w:rsid w:val="0097035E"/>
    <w:rsid w:val="009743EC"/>
    <w:rsid w:val="009759E2"/>
    <w:rsid w:val="009850DF"/>
    <w:rsid w:val="00986150"/>
    <w:rsid w:val="00987F7B"/>
    <w:rsid w:val="00990F4B"/>
    <w:rsid w:val="0099483C"/>
    <w:rsid w:val="009959A1"/>
    <w:rsid w:val="00995DA9"/>
    <w:rsid w:val="0099760F"/>
    <w:rsid w:val="009A2897"/>
    <w:rsid w:val="009A2BF2"/>
    <w:rsid w:val="009A34E8"/>
    <w:rsid w:val="009A4599"/>
    <w:rsid w:val="009A5570"/>
    <w:rsid w:val="009B7F86"/>
    <w:rsid w:val="009C2280"/>
    <w:rsid w:val="009C2B7C"/>
    <w:rsid w:val="009C392B"/>
    <w:rsid w:val="009C4CCA"/>
    <w:rsid w:val="009C5E3A"/>
    <w:rsid w:val="009D7505"/>
    <w:rsid w:val="009D7F80"/>
    <w:rsid w:val="009E4991"/>
    <w:rsid w:val="009E6B54"/>
    <w:rsid w:val="009F0020"/>
    <w:rsid w:val="009F29B3"/>
    <w:rsid w:val="009F4286"/>
    <w:rsid w:val="009F5C8E"/>
    <w:rsid w:val="009F5DBF"/>
    <w:rsid w:val="009F5E9F"/>
    <w:rsid w:val="009F66C0"/>
    <w:rsid w:val="009F6D29"/>
    <w:rsid w:val="00A03BF8"/>
    <w:rsid w:val="00A0699D"/>
    <w:rsid w:val="00A129C5"/>
    <w:rsid w:val="00A12BE4"/>
    <w:rsid w:val="00A15728"/>
    <w:rsid w:val="00A1657A"/>
    <w:rsid w:val="00A20BCA"/>
    <w:rsid w:val="00A24628"/>
    <w:rsid w:val="00A30D8F"/>
    <w:rsid w:val="00A33B38"/>
    <w:rsid w:val="00A426CB"/>
    <w:rsid w:val="00A45691"/>
    <w:rsid w:val="00A500D6"/>
    <w:rsid w:val="00A5339C"/>
    <w:rsid w:val="00A577C5"/>
    <w:rsid w:val="00A57F0D"/>
    <w:rsid w:val="00A62B95"/>
    <w:rsid w:val="00A66299"/>
    <w:rsid w:val="00A66C5A"/>
    <w:rsid w:val="00A6771D"/>
    <w:rsid w:val="00A730D0"/>
    <w:rsid w:val="00A735C9"/>
    <w:rsid w:val="00A74A33"/>
    <w:rsid w:val="00A77FF8"/>
    <w:rsid w:val="00A82086"/>
    <w:rsid w:val="00A838CA"/>
    <w:rsid w:val="00A8534E"/>
    <w:rsid w:val="00A91D70"/>
    <w:rsid w:val="00A92B43"/>
    <w:rsid w:val="00A931AE"/>
    <w:rsid w:val="00A94CF6"/>
    <w:rsid w:val="00A967FC"/>
    <w:rsid w:val="00A9768F"/>
    <w:rsid w:val="00AA03E9"/>
    <w:rsid w:val="00AA33BF"/>
    <w:rsid w:val="00AA4B58"/>
    <w:rsid w:val="00AB1F22"/>
    <w:rsid w:val="00AB235C"/>
    <w:rsid w:val="00AB765A"/>
    <w:rsid w:val="00AC7D5A"/>
    <w:rsid w:val="00AC7E4D"/>
    <w:rsid w:val="00AD183C"/>
    <w:rsid w:val="00AD254F"/>
    <w:rsid w:val="00AE24C8"/>
    <w:rsid w:val="00AE3B97"/>
    <w:rsid w:val="00AE4B1B"/>
    <w:rsid w:val="00AE4E3E"/>
    <w:rsid w:val="00B0167C"/>
    <w:rsid w:val="00B0249D"/>
    <w:rsid w:val="00B04BF1"/>
    <w:rsid w:val="00B146DD"/>
    <w:rsid w:val="00B2327D"/>
    <w:rsid w:val="00B252DB"/>
    <w:rsid w:val="00B254BD"/>
    <w:rsid w:val="00B25A2D"/>
    <w:rsid w:val="00B301F9"/>
    <w:rsid w:val="00B30650"/>
    <w:rsid w:val="00B309B9"/>
    <w:rsid w:val="00B316EB"/>
    <w:rsid w:val="00B32D75"/>
    <w:rsid w:val="00B35932"/>
    <w:rsid w:val="00B37FA5"/>
    <w:rsid w:val="00B5460F"/>
    <w:rsid w:val="00B557CD"/>
    <w:rsid w:val="00B602DD"/>
    <w:rsid w:val="00B61BD7"/>
    <w:rsid w:val="00B62642"/>
    <w:rsid w:val="00B6285A"/>
    <w:rsid w:val="00B639E3"/>
    <w:rsid w:val="00B66886"/>
    <w:rsid w:val="00B704FF"/>
    <w:rsid w:val="00B70F6E"/>
    <w:rsid w:val="00B74C14"/>
    <w:rsid w:val="00B75184"/>
    <w:rsid w:val="00B75E62"/>
    <w:rsid w:val="00B807F1"/>
    <w:rsid w:val="00B8335B"/>
    <w:rsid w:val="00B835E7"/>
    <w:rsid w:val="00B8615A"/>
    <w:rsid w:val="00B865E3"/>
    <w:rsid w:val="00B93E34"/>
    <w:rsid w:val="00B953C6"/>
    <w:rsid w:val="00BA1015"/>
    <w:rsid w:val="00BA435F"/>
    <w:rsid w:val="00BA5DDE"/>
    <w:rsid w:val="00BA7C84"/>
    <w:rsid w:val="00BB08D1"/>
    <w:rsid w:val="00BB1025"/>
    <w:rsid w:val="00BB2FA1"/>
    <w:rsid w:val="00BB32DF"/>
    <w:rsid w:val="00BB33C5"/>
    <w:rsid w:val="00BC7337"/>
    <w:rsid w:val="00BC7974"/>
    <w:rsid w:val="00BD019E"/>
    <w:rsid w:val="00BD4A52"/>
    <w:rsid w:val="00BD6E8C"/>
    <w:rsid w:val="00BF1039"/>
    <w:rsid w:val="00BF2763"/>
    <w:rsid w:val="00BF3661"/>
    <w:rsid w:val="00BF3A92"/>
    <w:rsid w:val="00BF563B"/>
    <w:rsid w:val="00C0273C"/>
    <w:rsid w:val="00C04268"/>
    <w:rsid w:val="00C11F63"/>
    <w:rsid w:val="00C12927"/>
    <w:rsid w:val="00C15E1C"/>
    <w:rsid w:val="00C17C82"/>
    <w:rsid w:val="00C263B3"/>
    <w:rsid w:val="00C2715A"/>
    <w:rsid w:val="00C32AA2"/>
    <w:rsid w:val="00C335EA"/>
    <w:rsid w:val="00C33F0D"/>
    <w:rsid w:val="00C35C18"/>
    <w:rsid w:val="00C35D5C"/>
    <w:rsid w:val="00C44AD3"/>
    <w:rsid w:val="00C45B6B"/>
    <w:rsid w:val="00C46FD6"/>
    <w:rsid w:val="00C51061"/>
    <w:rsid w:val="00C55D1D"/>
    <w:rsid w:val="00C56C22"/>
    <w:rsid w:val="00C61F4F"/>
    <w:rsid w:val="00C6389C"/>
    <w:rsid w:val="00C660B1"/>
    <w:rsid w:val="00C66F67"/>
    <w:rsid w:val="00C7117C"/>
    <w:rsid w:val="00C72014"/>
    <w:rsid w:val="00C7297D"/>
    <w:rsid w:val="00C85371"/>
    <w:rsid w:val="00C87826"/>
    <w:rsid w:val="00C938C4"/>
    <w:rsid w:val="00C943F1"/>
    <w:rsid w:val="00C94744"/>
    <w:rsid w:val="00CA0619"/>
    <w:rsid w:val="00CA14F8"/>
    <w:rsid w:val="00CA2883"/>
    <w:rsid w:val="00CA5C59"/>
    <w:rsid w:val="00CB06D0"/>
    <w:rsid w:val="00CB0714"/>
    <w:rsid w:val="00CB0902"/>
    <w:rsid w:val="00CB21AC"/>
    <w:rsid w:val="00CB2F72"/>
    <w:rsid w:val="00CB4BA8"/>
    <w:rsid w:val="00CB58A3"/>
    <w:rsid w:val="00CB58AC"/>
    <w:rsid w:val="00CB6A23"/>
    <w:rsid w:val="00CC1274"/>
    <w:rsid w:val="00CC6BD1"/>
    <w:rsid w:val="00CD35AC"/>
    <w:rsid w:val="00CE0F24"/>
    <w:rsid w:val="00CE27FA"/>
    <w:rsid w:val="00CE3343"/>
    <w:rsid w:val="00CE6A9B"/>
    <w:rsid w:val="00CE745A"/>
    <w:rsid w:val="00CF2257"/>
    <w:rsid w:val="00CF305F"/>
    <w:rsid w:val="00CF7656"/>
    <w:rsid w:val="00D002D0"/>
    <w:rsid w:val="00D009C2"/>
    <w:rsid w:val="00D01430"/>
    <w:rsid w:val="00D01772"/>
    <w:rsid w:val="00D07103"/>
    <w:rsid w:val="00D07A69"/>
    <w:rsid w:val="00D17E25"/>
    <w:rsid w:val="00D20435"/>
    <w:rsid w:val="00D20DD0"/>
    <w:rsid w:val="00D245E5"/>
    <w:rsid w:val="00D25A41"/>
    <w:rsid w:val="00D2682F"/>
    <w:rsid w:val="00D26B85"/>
    <w:rsid w:val="00D272B1"/>
    <w:rsid w:val="00D27331"/>
    <w:rsid w:val="00D2794B"/>
    <w:rsid w:val="00D3023C"/>
    <w:rsid w:val="00D32701"/>
    <w:rsid w:val="00D34E9D"/>
    <w:rsid w:val="00D35C41"/>
    <w:rsid w:val="00D371AB"/>
    <w:rsid w:val="00D40DB1"/>
    <w:rsid w:val="00D43AB2"/>
    <w:rsid w:val="00D46513"/>
    <w:rsid w:val="00D64EC4"/>
    <w:rsid w:val="00D673BF"/>
    <w:rsid w:val="00D71FC5"/>
    <w:rsid w:val="00D7356D"/>
    <w:rsid w:val="00D74755"/>
    <w:rsid w:val="00D75F07"/>
    <w:rsid w:val="00D84C8C"/>
    <w:rsid w:val="00D86CC2"/>
    <w:rsid w:val="00D90F3D"/>
    <w:rsid w:val="00D925FE"/>
    <w:rsid w:val="00D92C1A"/>
    <w:rsid w:val="00D9516E"/>
    <w:rsid w:val="00DA1006"/>
    <w:rsid w:val="00DA4058"/>
    <w:rsid w:val="00DA67FD"/>
    <w:rsid w:val="00DA7F39"/>
    <w:rsid w:val="00DB0DCF"/>
    <w:rsid w:val="00DB114B"/>
    <w:rsid w:val="00DB6817"/>
    <w:rsid w:val="00DB700E"/>
    <w:rsid w:val="00DB7628"/>
    <w:rsid w:val="00DB7B98"/>
    <w:rsid w:val="00DC068D"/>
    <w:rsid w:val="00DC5F18"/>
    <w:rsid w:val="00DC71D6"/>
    <w:rsid w:val="00DC775C"/>
    <w:rsid w:val="00DC7A9D"/>
    <w:rsid w:val="00DD1DDF"/>
    <w:rsid w:val="00DD5DFA"/>
    <w:rsid w:val="00DD772B"/>
    <w:rsid w:val="00DE32B8"/>
    <w:rsid w:val="00DE37AA"/>
    <w:rsid w:val="00DE3BAC"/>
    <w:rsid w:val="00DE57B2"/>
    <w:rsid w:val="00DE6C45"/>
    <w:rsid w:val="00DE6FA5"/>
    <w:rsid w:val="00DF01E9"/>
    <w:rsid w:val="00E07831"/>
    <w:rsid w:val="00E07D86"/>
    <w:rsid w:val="00E134A7"/>
    <w:rsid w:val="00E16511"/>
    <w:rsid w:val="00E16571"/>
    <w:rsid w:val="00E175E6"/>
    <w:rsid w:val="00E236BC"/>
    <w:rsid w:val="00E238BE"/>
    <w:rsid w:val="00E31EB5"/>
    <w:rsid w:val="00E334D1"/>
    <w:rsid w:val="00E34568"/>
    <w:rsid w:val="00E4423C"/>
    <w:rsid w:val="00E44F3A"/>
    <w:rsid w:val="00E469A9"/>
    <w:rsid w:val="00E50C49"/>
    <w:rsid w:val="00E62DDB"/>
    <w:rsid w:val="00E6326C"/>
    <w:rsid w:val="00E66504"/>
    <w:rsid w:val="00E66EE5"/>
    <w:rsid w:val="00E7145A"/>
    <w:rsid w:val="00E7600B"/>
    <w:rsid w:val="00E80D75"/>
    <w:rsid w:val="00E835D6"/>
    <w:rsid w:val="00E837BB"/>
    <w:rsid w:val="00E8484B"/>
    <w:rsid w:val="00E87F56"/>
    <w:rsid w:val="00E93166"/>
    <w:rsid w:val="00E95683"/>
    <w:rsid w:val="00EA1403"/>
    <w:rsid w:val="00EA3CAF"/>
    <w:rsid w:val="00EA3F00"/>
    <w:rsid w:val="00EA7D93"/>
    <w:rsid w:val="00EB03DB"/>
    <w:rsid w:val="00EC3397"/>
    <w:rsid w:val="00EC7D0A"/>
    <w:rsid w:val="00ED3695"/>
    <w:rsid w:val="00EE6905"/>
    <w:rsid w:val="00EF0235"/>
    <w:rsid w:val="00EF6BFB"/>
    <w:rsid w:val="00EF7C42"/>
    <w:rsid w:val="00F023FB"/>
    <w:rsid w:val="00F03E73"/>
    <w:rsid w:val="00F0534D"/>
    <w:rsid w:val="00F10248"/>
    <w:rsid w:val="00F103B5"/>
    <w:rsid w:val="00F11339"/>
    <w:rsid w:val="00F120DB"/>
    <w:rsid w:val="00F12699"/>
    <w:rsid w:val="00F133C4"/>
    <w:rsid w:val="00F14EA1"/>
    <w:rsid w:val="00F1793F"/>
    <w:rsid w:val="00F23400"/>
    <w:rsid w:val="00F234AB"/>
    <w:rsid w:val="00F24AA5"/>
    <w:rsid w:val="00F24C2E"/>
    <w:rsid w:val="00F26553"/>
    <w:rsid w:val="00F3061E"/>
    <w:rsid w:val="00F32CCB"/>
    <w:rsid w:val="00F33F5D"/>
    <w:rsid w:val="00F360F0"/>
    <w:rsid w:val="00F40192"/>
    <w:rsid w:val="00F474E2"/>
    <w:rsid w:val="00F57B99"/>
    <w:rsid w:val="00F61B94"/>
    <w:rsid w:val="00F64ABE"/>
    <w:rsid w:val="00F64E37"/>
    <w:rsid w:val="00F6554C"/>
    <w:rsid w:val="00F72CEB"/>
    <w:rsid w:val="00F7420A"/>
    <w:rsid w:val="00F7604E"/>
    <w:rsid w:val="00F81F18"/>
    <w:rsid w:val="00FA0BF4"/>
    <w:rsid w:val="00FA27D1"/>
    <w:rsid w:val="00FA4A43"/>
    <w:rsid w:val="00FA6909"/>
    <w:rsid w:val="00FA7518"/>
    <w:rsid w:val="00FB0270"/>
    <w:rsid w:val="00FB16DB"/>
    <w:rsid w:val="00FB37AD"/>
    <w:rsid w:val="00FB74F4"/>
    <w:rsid w:val="00FB7BEC"/>
    <w:rsid w:val="00FD18BD"/>
    <w:rsid w:val="00FD39A6"/>
    <w:rsid w:val="00FD6218"/>
    <w:rsid w:val="00FD7C60"/>
    <w:rsid w:val="00FE2635"/>
    <w:rsid w:val="00FE302B"/>
    <w:rsid w:val="00FE35E1"/>
    <w:rsid w:val="00FE439B"/>
    <w:rsid w:val="00FE5F9B"/>
    <w:rsid w:val="00FF0286"/>
    <w:rsid w:val="00FF4161"/>
    <w:rsid w:val="00F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DFD61"/>
  <w15:chartTrackingRefBased/>
  <w15:docId w15:val="{FACE7A97-B939-4FBF-9427-52DEE025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A45"/>
    <w:pPr>
      <w:keepNext/>
      <w:spacing w:before="240" w:after="60"/>
      <w:outlineLvl w:val="0"/>
    </w:pPr>
    <w:rPr>
      <w:rFonts w:ascii="Calibri Light" w:eastAsia="DengXian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42D"/>
    <w:pPr>
      <w:keepNext/>
      <w:keepLines/>
      <w:spacing w:before="120" w:after="120" w:line="240" w:lineRule="auto"/>
      <w:jc w:val="both"/>
      <w:outlineLvl w:val="1"/>
    </w:pPr>
    <w:rPr>
      <w:rFonts w:ascii="Times New Roman" w:eastAsia="Times New Roman" w:hAnsi="Times New Roman"/>
      <w:b/>
      <w:bCs/>
      <w:i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E413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413B"/>
    <w:pPr>
      <w:ind w:left="720"/>
      <w:contextualSpacing/>
    </w:pPr>
  </w:style>
  <w:style w:type="paragraph" w:customStyle="1" w:styleId="Title1">
    <w:name w:val="Title1"/>
    <w:basedOn w:val="Normal"/>
    <w:autoRedefine/>
    <w:rsid w:val="001E413B"/>
    <w:pPr>
      <w:spacing w:before="120" w:after="120" w:line="240" w:lineRule="auto"/>
      <w:jc w:val="center"/>
    </w:pPr>
    <w:rPr>
      <w:rFonts w:ascii="Times New Roman" w:eastAsia="Times New Roman" w:hAnsi="Times New Roman"/>
      <w:b/>
      <w:i/>
      <w:sz w:val="28"/>
      <w:szCs w:val="20"/>
      <w:lang w:val="en-US"/>
    </w:rPr>
  </w:style>
  <w:style w:type="paragraph" w:customStyle="1" w:styleId="Text">
    <w:name w:val="Text"/>
    <w:basedOn w:val="Normal"/>
    <w:rsid w:val="001E413B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ps">
    <w:name w:val="hps"/>
    <w:rsid w:val="001E413B"/>
  </w:style>
  <w:style w:type="character" w:customStyle="1" w:styleId="ShortAbstract">
    <w:name w:val="Short Abstract"/>
    <w:rsid w:val="001E413B"/>
    <w:rPr>
      <w:rFonts w:ascii="Times New Roman" w:eastAsia="Times New Roman" w:hAnsi="Times New Roman"/>
      <w:sz w:val="20"/>
    </w:rPr>
  </w:style>
  <w:style w:type="paragraph" w:customStyle="1" w:styleId="equation">
    <w:name w:val="equation"/>
    <w:basedOn w:val="Normal"/>
    <w:next w:val="Normal"/>
    <w:rsid w:val="001E413B"/>
    <w:pPr>
      <w:tabs>
        <w:tab w:val="left" w:pos="6237"/>
      </w:tabs>
      <w:spacing w:before="120" w:after="120" w:line="240" w:lineRule="auto"/>
      <w:ind w:left="227" w:firstLine="227"/>
      <w:jc w:val="center"/>
    </w:pPr>
    <w:rPr>
      <w:rFonts w:ascii="Times" w:eastAsia="SimSun" w:hAnsi="Times"/>
      <w:sz w:val="20"/>
      <w:szCs w:val="20"/>
      <w:lang w:val="en-US" w:eastAsia="de-DE"/>
    </w:rPr>
  </w:style>
  <w:style w:type="paragraph" w:customStyle="1" w:styleId="Els-caption">
    <w:name w:val="Els-caption"/>
    <w:rsid w:val="001E413B"/>
    <w:pPr>
      <w:keepLines/>
      <w:spacing w:before="200" w:after="240" w:line="200" w:lineRule="exact"/>
    </w:pPr>
    <w:rPr>
      <w:rFonts w:ascii="Times New Roman" w:eastAsia="SimSun" w:hAnsi="Times New Roman"/>
      <w:sz w:val="16"/>
    </w:rPr>
  </w:style>
  <w:style w:type="paragraph" w:customStyle="1" w:styleId="references">
    <w:name w:val="references"/>
    <w:basedOn w:val="Normal"/>
    <w:rsid w:val="001E413B"/>
    <w:pPr>
      <w:spacing w:after="0" w:line="180" w:lineRule="exact"/>
      <w:ind w:left="360" w:hanging="360"/>
      <w:jc w:val="both"/>
    </w:pPr>
    <w:rPr>
      <w:rFonts w:ascii="Times New Roman" w:eastAsia="Times New Roman" w:hAnsi="Times New Roman"/>
      <w:sz w:val="16"/>
      <w:szCs w:val="20"/>
      <w:lang w:val="en-US"/>
    </w:rPr>
  </w:style>
  <w:style w:type="paragraph" w:customStyle="1" w:styleId="IEEEReference">
    <w:name w:val="IEEE Reference"/>
    <w:basedOn w:val="Normal"/>
    <w:rsid w:val="001E413B"/>
    <w:pPr>
      <w:spacing w:after="0" w:line="180" w:lineRule="exact"/>
      <w:ind w:left="360" w:hanging="360"/>
    </w:pPr>
    <w:rPr>
      <w:rFonts w:ascii="Times New Roman" w:eastAsia="Times New Roman" w:hAnsi="Times New Roman"/>
      <w:sz w:val="1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13B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E413B"/>
    <w:rPr>
      <w:rFonts w:ascii="Tahoma" w:eastAsia="Calibri" w:hAnsi="Tahoma" w:cs="Tahoma"/>
      <w:sz w:val="16"/>
      <w:szCs w:val="16"/>
      <w:lang w:val="en-IN"/>
    </w:rPr>
  </w:style>
  <w:style w:type="paragraph" w:styleId="FootnoteText">
    <w:name w:val="footnote text"/>
    <w:basedOn w:val="Normal"/>
    <w:link w:val="FootnoteTextChar"/>
    <w:uiPriority w:val="99"/>
    <w:unhideWhenUsed/>
    <w:rsid w:val="001E413B"/>
    <w:pPr>
      <w:spacing w:after="0" w:line="240" w:lineRule="auto"/>
    </w:pPr>
    <w:rPr>
      <w:sz w:val="20"/>
      <w:szCs w:val="20"/>
      <w:lang w:eastAsia="x-none"/>
    </w:rPr>
  </w:style>
  <w:style w:type="character" w:customStyle="1" w:styleId="FootnoteTextChar">
    <w:name w:val="Footnote Text Char"/>
    <w:link w:val="FootnoteText"/>
    <w:uiPriority w:val="99"/>
    <w:rsid w:val="001E413B"/>
    <w:rPr>
      <w:rFonts w:ascii="Calibri" w:eastAsia="Calibri" w:hAnsi="Calibri" w:cs="Times New Roman"/>
      <w:sz w:val="20"/>
      <w:szCs w:val="20"/>
      <w:lang w:val="en-IN"/>
    </w:rPr>
  </w:style>
  <w:style w:type="character" w:styleId="FootnoteReference">
    <w:name w:val="footnote reference"/>
    <w:uiPriority w:val="99"/>
    <w:semiHidden/>
    <w:unhideWhenUsed/>
    <w:rsid w:val="001E413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E413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1E413B"/>
    <w:rPr>
      <w:rFonts w:ascii="Calibri" w:eastAsia="Calibri" w:hAnsi="Calibri" w:cs="Times New Roman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1E413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1E413B"/>
    <w:rPr>
      <w:rFonts w:ascii="Calibri" w:eastAsia="Calibri" w:hAnsi="Calibri" w:cs="Times New Roman"/>
      <w:lang w:val="en-IN"/>
    </w:rPr>
  </w:style>
  <w:style w:type="paragraph" w:customStyle="1" w:styleId="footnote">
    <w:name w:val="footnote"/>
    <w:rsid w:val="001E413B"/>
    <w:pPr>
      <w:framePr w:hSpace="187" w:vSpace="187" w:wrap="notBeside" w:vAnchor="text" w:hAnchor="page" w:x="6121" w:y="577"/>
      <w:pBdr>
        <w:top w:val="single" w:sz="2" w:space="4" w:color="auto"/>
      </w:pBdr>
      <w:ind w:firstLine="210"/>
      <w:jc w:val="both"/>
    </w:pPr>
    <w:rPr>
      <w:rFonts w:ascii="Times New Roman" w:eastAsia="SimSun" w:hAnsi="Times New Roman"/>
      <w:sz w:val="16"/>
      <w:szCs w:val="16"/>
    </w:rPr>
  </w:style>
  <w:style w:type="paragraph" w:customStyle="1" w:styleId="Abstract">
    <w:name w:val="Abstract"/>
    <w:basedOn w:val="Normal"/>
    <w:rsid w:val="00411352"/>
    <w:pPr>
      <w:spacing w:before="520" w:after="0" w:line="240" w:lineRule="auto"/>
      <w:jc w:val="both"/>
    </w:pPr>
    <w:rPr>
      <w:rFonts w:ascii="Times New Roman" w:eastAsia="Times New Roman" w:hAnsi="Times New Roman"/>
      <w:sz w:val="20"/>
      <w:szCs w:val="24"/>
      <w:lang w:val="en-GB"/>
    </w:rPr>
  </w:style>
  <w:style w:type="character" w:customStyle="1" w:styleId="longtext">
    <w:name w:val="long_text"/>
    <w:basedOn w:val="DefaultParagraphFont"/>
    <w:rsid w:val="00824182"/>
  </w:style>
  <w:style w:type="paragraph" w:customStyle="1" w:styleId="31-BodyText">
    <w:name w:val="31-BodyText"/>
    <w:basedOn w:val="Normal"/>
    <w:rsid w:val="008B779D"/>
    <w:pPr>
      <w:widowControl w:val="0"/>
      <w:autoSpaceDE w:val="0"/>
      <w:autoSpaceDN w:val="0"/>
      <w:spacing w:after="0" w:line="280" w:lineRule="exact"/>
      <w:ind w:firstLineChars="200" w:firstLine="420"/>
      <w:jc w:val="both"/>
    </w:pPr>
    <w:rPr>
      <w:rFonts w:ascii="Times New Roman" w:eastAsia="SimSun" w:hAnsi="Times New Roman"/>
      <w:kern w:val="2"/>
      <w:sz w:val="21"/>
      <w:szCs w:val="21"/>
      <w:lang w:val="en-US" w:eastAsia="zh-CN"/>
    </w:rPr>
  </w:style>
  <w:style w:type="character" w:styleId="CommentReference">
    <w:name w:val="annotation reference"/>
    <w:uiPriority w:val="99"/>
    <w:semiHidden/>
    <w:unhideWhenUsed/>
    <w:rsid w:val="002B79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982"/>
    <w:pPr>
      <w:spacing w:line="240" w:lineRule="auto"/>
    </w:pPr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rsid w:val="002B7982"/>
    <w:rPr>
      <w:rFonts w:ascii="Calibri" w:eastAsia="Calibri" w:hAnsi="Calibri" w:cs="Times New Roman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98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B7982"/>
    <w:rPr>
      <w:rFonts w:ascii="Calibri" w:eastAsia="Calibri" w:hAnsi="Calibri" w:cs="Times New Roman"/>
      <w:b/>
      <w:bCs/>
      <w:sz w:val="20"/>
      <w:szCs w:val="20"/>
      <w:lang w:val="en-IN"/>
    </w:rPr>
  </w:style>
  <w:style w:type="table" w:styleId="TableGrid">
    <w:name w:val="Table Grid"/>
    <w:basedOn w:val="TableNormal"/>
    <w:rsid w:val="00627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CE0F24"/>
    <w:pPr>
      <w:spacing w:after="0" w:line="240" w:lineRule="auto"/>
      <w:jc w:val="center"/>
    </w:pPr>
    <w:rPr>
      <w:rFonts w:ascii=".VnArialH" w:eastAsia="Times New Roman" w:hAnsi=".VnArialH"/>
      <w:b/>
      <w:bCs/>
      <w:sz w:val="20"/>
      <w:szCs w:val="24"/>
      <w:lang w:val="x-none" w:eastAsia="x-none"/>
    </w:rPr>
  </w:style>
  <w:style w:type="character" w:customStyle="1" w:styleId="TitleChar">
    <w:name w:val="Title Char"/>
    <w:link w:val="Title"/>
    <w:uiPriority w:val="10"/>
    <w:rsid w:val="00CE0F24"/>
    <w:rPr>
      <w:rFonts w:ascii=".VnArialH" w:eastAsia="Times New Roman" w:hAnsi=".VnArialH" w:cs="Times New Roman"/>
      <w:b/>
      <w:bCs/>
      <w:sz w:val="20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044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1A0443"/>
    <w:rPr>
      <w:lang w:val="en-IN"/>
    </w:rPr>
  </w:style>
  <w:style w:type="character" w:styleId="EndnoteReference">
    <w:name w:val="endnote reference"/>
    <w:uiPriority w:val="99"/>
    <w:semiHidden/>
    <w:unhideWhenUsed/>
    <w:rsid w:val="001A0443"/>
    <w:rPr>
      <w:vertAlign w:val="superscript"/>
    </w:rPr>
  </w:style>
  <w:style w:type="paragraph" w:customStyle="1" w:styleId="sponsors">
    <w:name w:val="sponsors"/>
    <w:rsid w:val="00C938C4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eastAsia="MS Mincho" w:hAnsi="Times New Roman"/>
      <w:sz w:val="16"/>
      <w:szCs w:val="16"/>
    </w:rPr>
  </w:style>
  <w:style w:type="paragraph" w:customStyle="1" w:styleId="BATitle">
    <w:name w:val="BA_Title"/>
    <w:basedOn w:val="Normal"/>
    <w:next w:val="Normal"/>
    <w:rsid w:val="00D71FC5"/>
    <w:pPr>
      <w:spacing w:before="720" w:after="360" w:line="480" w:lineRule="auto"/>
      <w:jc w:val="center"/>
    </w:pPr>
    <w:rPr>
      <w:rFonts w:ascii="Times New Roman" w:eastAsia="Times New Roman" w:hAnsi="Times New Roman"/>
      <w:sz w:val="44"/>
      <w:szCs w:val="20"/>
      <w:lang w:val="en-US"/>
    </w:rPr>
  </w:style>
  <w:style w:type="character" w:styleId="Emphasis">
    <w:name w:val="Emphasis"/>
    <w:uiPriority w:val="20"/>
    <w:qFormat/>
    <w:rsid w:val="00892567"/>
    <w:rPr>
      <w:i/>
      <w:iCs/>
    </w:rPr>
  </w:style>
  <w:style w:type="paragraph" w:customStyle="1" w:styleId="Author">
    <w:name w:val="Author"/>
    <w:basedOn w:val="Normal"/>
    <w:next w:val="Normal"/>
    <w:qFormat/>
    <w:locked/>
    <w:rsid w:val="00216C29"/>
    <w:pPr>
      <w:spacing w:line="240" w:lineRule="auto"/>
      <w:jc w:val="center"/>
    </w:pPr>
    <w:rPr>
      <w:rFonts w:ascii="Times New Roman" w:hAnsi="Times New Roman"/>
      <w:b/>
      <w:sz w:val="20"/>
      <w:szCs w:val="24"/>
      <w:lang w:val="en-GB" w:eastAsia="en-GB"/>
    </w:rPr>
  </w:style>
  <w:style w:type="paragraph" w:customStyle="1" w:styleId="Affiliation">
    <w:name w:val="Affiliation"/>
    <w:basedOn w:val="Normal"/>
    <w:next w:val="Normal"/>
    <w:qFormat/>
    <w:locked/>
    <w:rsid w:val="00216C29"/>
    <w:pPr>
      <w:spacing w:after="0" w:line="240" w:lineRule="auto"/>
      <w:jc w:val="center"/>
    </w:pPr>
    <w:rPr>
      <w:rFonts w:ascii="Times New Roman" w:hAnsi="Times New Roman"/>
      <w:sz w:val="18"/>
      <w:lang w:val="en-GB" w:eastAsia="en-GB"/>
    </w:rPr>
  </w:style>
  <w:style w:type="paragraph" w:customStyle="1" w:styleId="Email">
    <w:name w:val="Email"/>
    <w:basedOn w:val="Normal"/>
    <w:next w:val="Normal"/>
    <w:qFormat/>
    <w:locked/>
    <w:rsid w:val="00216C29"/>
    <w:pPr>
      <w:spacing w:after="0" w:line="240" w:lineRule="auto"/>
      <w:jc w:val="center"/>
    </w:pPr>
    <w:rPr>
      <w:rFonts w:ascii="Times New Roman" w:hAnsi="Times New Roman"/>
      <w:i/>
      <w:sz w:val="16"/>
      <w:szCs w:val="16"/>
      <w:lang w:val="en-GB" w:eastAsia="en-GB"/>
    </w:rPr>
  </w:style>
  <w:style w:type="paragraph" w:customStyle="1" w:styleId="NaCoMMBodyTextFirstPara">
    <w:name w:val="NaCoMM_BodyText_FirstPara"/>
    <w:basedOn w:val="Normal"/>
    <w:qFormat/>
    <w:rsid w:val="007A59F6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ntstyle01">
    <w:name w:val="fontstyle01"/>
    <w:rsid w:val="006E4806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FReferencesSection">
    <w:name w:val="TF_References_Section"/>
    <w:basedOn w:val="Normal"/>
    <w:rsid w:val="00A77FF8"/>
    <w:pPr>
      <w:spacing w:line="480" w:lineRule="auto"/>
      <w:ind w:firstLine="187"/>
      <w:jc w:val="both"/>
    </w:pPr>
    <w:rPr>
      <w:rFonts w:ascii="Times" w:eastAsia="PMingLiU" w:hAnsi="Times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3746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067C25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53242D"/>
    <w:rPr>
      <w:rFonts w:ascii="Times New Roman" w:eastAsia="Times New Roman" w:hAnsi="Times New Roman"/>
      <w:b/>
      <w:bCs/>
      <w:i/>
      <w:sz w:val="22"/>
      <w:szCs w:val="26"/>
      <w:lang w:val="pt-BR"/>
    </w:rPr>
  </w:style>
  <w:style w:type="paragraph" w:customStyle="1" w:styleId="IOP-CS-BodyText">
    <w:name w:val="IOP-CS-BodyText"/>
    <w:link w:val="IOP-CS-BodyTextChar"/>
    <w:qFormat/>
    <w:rsid w:val="00FB7BEC"/>
    <w:pPr>
      <w:spacing w:line="259" w:lineRule="auto"/>
      <w:ind w:firstLine="425"/>
      <w:jc w:val="both"/>
    </w:pPr>
    <w:rPr>
      <w:rFonts w:ascii="Cambria" w:hAnsi="Cambria"/>
      <w:kern w:val="2"/>
      <w:sz w:val="22"/>
      <w:szCs w:val="22"/>
      <w:lang w:val="en-GB"/>
    </w:rPr>
  </w:style>
  <w:style w:type="character" w:customStyle="1" w:styleId="IOP-CS-BodyTextChar">
    <w:name w:val="IOP-CS-BodyText Char"/>
    <w:link w:val="IOP-CS-BodyText"/>
    <w:rsid w:val="00FB7BEC"/>
    <w:rPr>
      <w:rFonts w:ascii="Cambria" w:hAnsi="Cambria"/>
      <w:kern w:val="2"/>
      <w:sz w:val="22"/>
      <w:szCs w:val="22"/>
      <w:lang w:val="en-GB"/>
    </w:rPr>
  </w:style>
  <w:style w:type="character" w:customStyle="1" w:styleId="Heading1Char">
    <w:name w:val="Heading 1 Char"/>
    <w:link w:val="Heading1"/>
    <w:uiPriority w:val="9"/>
    <w:rsid w:val="006A1A45"/>
    <w:rPr>
      <w:rFonts w:ascii="Calibri Light" w:eastAsia="DengXian Light" w:hAnsi="Calibri Light" w:cs="Times New Roman"/>
      <w:b/>
      <w:bCs/>
      <w:kern w:val="32"/>
      <w:sz w:val="32"/>
      <w:szCs w:val="3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footer" Target="footer7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JOURNAL%20OF%20SCI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Tạp chí Khoa học Lạc Hồng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BB18AB-2245-4CCC-A7E5-73DB4365C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JOURNAL OF SCIENCE.dotx</Template>
  <TotalTime>117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JOURNAL OF SCIENCE</vt:lpstr>
      <vt:lpstr>JOURNAL OF SCIENCE</vt:lpstr>
    </vt:vector>
  </TitlesOfParts>
  <Company/>
  <LinksUpToDate>false</LinksUpToDate>
  <CharactersWithSpaces>594</CharactersWithSpaces>
  <SharedDoc>false</SharedDoc>
  <HLinks>
    <vt:vector size="6" baseType="variant">
      <vt:variant>
        <vt:i4>3604595</vt:i4>
      </vt:variant>
      <vt:variant>
        <vt:i4>0</vt:i4>
      </vt:variant>
      <vt:variant>
        <vt:i4>0</vt:i4>
      </vt:variant>
      <vt:variant>
        <vt:i4>5</vt:i4>
      </vt:variant>
      <vt:variant>
        <vt:lpwstr>https://js.lhu.edu.vn/index.php/lachong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OF SCIENCE</dc:title>
  <dc:subject/>
  <dc:creator>Nhac Phuoc</dc:creator>
  <cp:keywords/>
  <dc:description/>
  <cp:lastModifiedBy>Tạ Trần Vinh Quang .</cp:lastModifiedBy>
  <cp:revision>19</cp:revision>
  <cp:lastPrinted>2025-08-05T04:26:00Z</cp:lastPrinted>
  <dcterms:created xsi:type="dcterms:W3CDTF">2026-02-22T11:25:00Z</dcterms:created>
  <dcterms:modified xsi:type="dcterms:W3CDTF">2026-07-21T08:42:00Z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2023-03-06T02:57:19Z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7dfe4197-8a42-4bd4-adf9-52567a0ca5d5</vt:lpwstr>
  </property>
  <property fmtid="{D5CDD505-2E9C-101B-9397-08002B2CF9AE}" pid="7" name="MSIP_Label_defa4170-0d19-0005-0004-bc88714345d2_ActionId">
    <vt:lpwstr>734b1ba3-c4b7-4457-a7a8-2f8a8fbf3b78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76bb345f2c614d775aace67c4c06a04486500e95c0e538cd6c5d9e785765077b</vt:lpwstr>
  </property>
</Properties>
</file>